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b/>
          <w:bCs/>
          <w:sz w:val="32"/>
          <w:szCs w:val="32"/>
        </w:rPr>
        <w:alias w:val="Author"/>
        <w:tag w:val=""/>
        <w:id w:val="-1057703664"/>
        <w:placeholder>
          <w:docPart w:val="A8D5EC8670CE4CC0970FB5E17F12693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15:appearance w15:val="hidden"/>
        <w:text/>
      </w:sdtPr>
      <w:sdtEndPr/>
      <w:sdtContent>
        <w:p w:rsidR="00320560" w:rsidRPr="00FD7183" w:rsidRDefault="00FD7183">
          <w:pPr>
            <w:pStyle w:val="Title"/>
            <w:rPr>
              <w:b/>
              <w:bCs/>
              <w:sz w:val="32"/>
              <w:szCs w:val="32"/>
            </w:rPr>
          </w:pPr>
          <w:r w:rsidRPr="00FD7183">
            <w:rPr>
              <w:b/>
              <w:bCs/>
              <w:sz w:val="32"/>
              <w:szCs w:val="32"/>
            </w:rPr>
            <w:t>Ahmed Salah</w:t>
          </w:r>
        </w:p>
      </w:sdtContent>
    </w:sdt>
    <w:p w:rsidR="00FD7183" w:rsidRDefault="009C1265" w:rsidP="00A16D47">
      <w:sdt>
        <w:sdtPr>
          <w:id w:val="731929981"/>
          <w:placeholder>
            <w:docPart w:val="A64EC219B9254D99AA4DDE5F35C61587"/>
          </w:placeholder>
          <w:temporary/>
          <w:showingPlcHdr/>
          <w15:appearance w15:val="hidden"/>
        </w:sdtPr>
        <w:sdtEndPr/>
        <w:sdtContent>
          <w:r w:rsidR="00FD7183">
            <w:t>Phone Number</w:t>
          </w:r>
        </w:sdtContent>
      </w:sdt>
      <w:r w:rsidR="00FD7183">
        <w:t xml:space="preserve"> | </w:t>
      </w:r>
      <w:sdt>
        <w:sdtPr>
          <w:id w:val="18937201"/>
          <w:placeholder>
            <w:docPart w:val="4599F50511254DC4A6DAC59E0F0F6EFB"/>
          </w:placeholder>
          <w:temporary/>
          <w:showingPlcHdr/>
          <w15:appearance w15:val="hidden"/>
        </w:sdtPr>
        <w:sdtEndPr/>
        <w:sdtContent>
          <w:r w:rsidR="00FD7183">
            <w:t>Email</w:t>
          </w:r>
        </w:sdtContent>
      </w:sdt>
      <w:r w:rsidR="00320560">
        <w:t xml:space="preserve"> | </w:t>
      </w:r>
      <w:r w:rsidR="00FD7183">
        <w:t>LinkedIn</w:t>
      </w:r>
    </w:p>
    <w:p w:rsidR="00320560" w:rsidRDefault="00FD7183" w:rsidP="00A16D47">
      <w:r>
        <w:t>City, Country</w:t>
      </w:r>
      <w:r w:rsidR="00320560">
        <w:t xml:space="preserve"> </w:t>
      </w:r>
    </w:p>
    <w:tbl>
      <w:tblPr>
        <w:tblStyle w:val="TableGrid"/>
        <w:tblW w:w="557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  <w:tblDescription w:val="Resume content table"/>
      </w:tblPr>
      <w:tblGrid>
        <w:gridCol w:w="9684"/>
        <w:gridCol w:w="287"/>
        <w:gridCol w:w="129"/>
        <w:gridCol w:w="170"/>
        <w:gridCol w:w="161"/>
      </w:tblGrid>
      <w:tr w:rsidR="00F75D2E" w:rsidTr="00BF23F6">
        <w:tc>
          <w:tcPr>
            <w:tcW w:w="9685" w:type="dxa"/>
            <w:gridSpan w:val="4"/>
            <w:tcMar>
              <w:top w:w="576" w:type="dxa"/>
              <w:bottom w:w="0" w:type="dxa"/>
              <w:right w:w="144" w:type="dxa"/>
            </w:tcMar>
            <w:vAlign w:val="bottom"/>
          </w:tcPr>
          <w:p w:rsidR="00F75D2E" w:rsidRPr="00FD7183" w:rsidRDefault="009C1265">
            <w:pPr>
              <w:pStyle w:val="Heading1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987511812"/>
                <w:placeholder>
                  <w:docPart w:val="98AC44D82E0B4B8CB6279AF2BD873DE0"/>
                </w:placeholder>
                <w:temporary/>
                <w:showingPlcHdr/>
                <w15:appearance w15:val="hidden"/>
              </w:sdtPr>
              <w:sdtEndPr/>
              <w:sdtContent>
                <w:r w:rsidR="00A16D47" w:rsidRPr="00FD7183">
                  <w:rPr>
                    <w:b/>
                    <w:bCs/>
                    <w:sz w:val="22"/>
                    <w:szCs w:val="22"/>
                    <w:u w:val="single"/>
                  </w:rPr>
                  <w:t>Objective</w:t>
                </w:r>
              </w:sdtContent>
            </w:sdt>
          </w:p>
        </w:tc>
        <w:tc>
          <w:tcPr>
            <w:tcW w:w="746" w:type="dxa"/>
            <w:tcMar>
              <w:top w:w="576" w:type="dxa"/>
            </w:tcMar>
          </w:tcPr>
          <w:p w:rsidR="00F75D2E" w:rsidRDefault="00F75D2E">
            <w:pPr>
              <w:pStyle w:val="Heading1"/>
            </w:pPr>
          </w:p>
        </w:tc>
      </w:tr>
      <w:tr w:rsidR="00A8107D" w:rsidTr="00BF23F6">
        <w:trPr>
          <w:gridAfter w:val="1"/>
          <w:wAfter w:w="746" w:type="dxa"/>
        </w:trPr>
        <w:tc>
          <w:tcPr>
            <w:tcW w:w="9685" w:type="dxa"/>
            <w:gridSpan w:val="4"/>
            <w:tcMar>
              <w:bottom w:w="230" w:type="dxa"/>
              <w:right w:w="144" w:type="dxa"/>
            </w:tcMar>
          </w:tcPr>
          <w:p w:rsidR="00A8107D" w:rsidRDefault="00A8107D" w:rsidP="00A8107D">
            <w:pPr>
              <w:ind w:right="30"/>
              <w:jc w:val="both"/>
            </w:pPr>
            <w:r w:rsidRPr="00A8107D">
              <w:t xml:space="preserve">Seeking a </w:t>
            </w:r>
            <w:r w:rsidRPr="00A8107D">
              <w:rPr>
                <w:highlight w:val="yellow"/>
              </w:rPr>
              <w:t>[challenging]</w:t>
            </w:r>
            <w:r w:rsidRPr="00A8107D">
              <w:t xml:space="preserve"> position in a </w:t>
            </w:r>
            <w:r w:rsidRPr="00A8107D">
              <w:rPr>
                <w:highlight w:val="yellow"/>
              </w:rPr>
              <w:t>[multinational / reputable / fast growing] [company / organization]</w:t>
            </w:r>
            <w:r w:rsidRPr="00A8107D">
              <w:t xml:space="preserve"> to </w:t>
            </w:r>
            <w:r w:rsidRPr="00A8107D">
              <w:rPr>
                <w:highlight w:val="yellow"/>
              </w:rPr>
              <w:t>[use/utilize]</w:t>
            </w:r>
            <w:r w:rsidRPr="00A8107D">
              <w:t xml:space="preserve"> my background </w:t>
            </w:r>
            <w:r w:rsidRPr="00A8107D">
              <w:rPr>
                <w:highlight w:val="yellow"/>
              </w:rPr>
              <w:t>[experience/knowledge]</w:t>
            </w:r>
            <w:r w:rsidRPr="00A8107D">
              <w:t xml:space="preserve"> in the field of </w:t>
            </w:r>
            <w:r>
              <w:t>F</w:t>
            </w:r>
            <w:r w:rsidRPr="00A8107D">
              <w:t>ull-</w:t>
            </w:r>
            <w:r>
              <w:t>S</w:t>
            </w:r>
            <w:r w:rsidRPr="00A8107D">
              <w:t xml:space="preserve">tack </w:t>
            </w:r>
            <w:r>
              <w:t>W</w:t>
            </w:r>
            <w:r w:rsidRPr="00A8107D">
              <w:t xml:space="preserve">eb </w:t>
            </w:r>
            <w:r>
              <w:t>D</w:t>
            </w:r>
            <w:r w:rsidRPr="00A8107D">
              <w:t>evelopment using .</w:t>
            </w:r>
            <w:r>
              <w:t>N</w:t>
            </w:r>
            <w:r w:rsidRPr="00A8107D">
              <w:t>et</w:t>
            </w:r>
            <w:r>
              <w:t xml:space="preserve"> </w:t>
            </w:r>
            <w:r w:rsidRPr="00A8107D">
              <w:t xml:space="preserve">and to </w:t>
            </w:r>
            <w:r w:rsidRPr="00A8107D">
              <w:rPr>
                <w:highlight w:val="yellow"/>
              </w:rPr>
              <w:t>[enhance / develop / pursuit / achieve / fulfil / ....]</w:t>
            </w:r>
            <w:r w:rsidRPr="00A8107D">
              <w:t xml:space="preserve"> my </w:t>
            </w:r>
            <w:r w:rsidRPr="00A8107D">
              <w:rPr>
                <w:highlight w:val="yellow"/>
              </w:rPr>
              <w:t>[skills / knowledge / goal / target / passion / ....]</w:t>
            </w:r>
            <w:r w:rsidRPr="00A8107D">
              <w:t xml:space="preserve"> in the field of </w:t>
            </w:r>
            <w:r w:rsidRPr="00A8107D">
              <w:rPr>
                <w:highlight w:val="yellow"/>
              </w:rPr>
              <w:t>[cloud architecture / Data analytics / project management / ...]</w:t>
            </w:r>
            <w:r w:rsidRPr="00A8107D">
              <w:t xml:space="preserve"> while contributing to the organization's growth.    </w:t>
            </w:r>
          </w:p>
          <w:p w:rsidR="00687866" w:rsidRDefault="00687866"/>
          <w:tbl>
            <w:tblPr>
              <w:tblStyle w:val="TableGrid"/>
              <w:tblW w:w="95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29" w:type="dxa"/>
                <w:left w:w="0" w:type="dxa"/>
                <w:bottom w:w="29" w:type="dxa"/>
                <w:right w:w="0" w:type="dxa"/>
              </w:tblCellMar>
              <w:tblLook w:val="04A0" w:firstRow="1" w:lastRow="0" w:firstColumn="1" w:lastColumn="0" w:noHBand="0" w:noVBand="1"/>
              <w:tblDescription w:val="Resume content table"/>
            </w:tblPr>
            <w:tblGrid>
              <w:gridCol w:w="7470"/>
              <w:gridCol w:w="2070"/>
            </w:tblGrid>
            <w:tr w:rsidR="00687866" w:rsidTr="007E3732">
              <w:trPr>
                <w:gridAfter w:val="1"/>
                <w:wAfter w:w="2070" w:type="dxa"/>
              </w:trPr>
              <w:tc>
                <w:tcPr>
                  <w:tcW w:w="7470" w:type="dxa"/>
                  <w:tcMar>
                    <w:bottom w:w="0" w:type="dxa"/>
                    <w:right w:w="144" w:type="dxa"/>
                  </w:tcMar>
                </w:tcPr>
                <w:p w:rsidR="00687866" w:rsidRPr="00FD7183" w:rsidRDefault="00687866" w:rsidP="00687866">
                  <w:pPr>
                    <w:pStyle w:val="Heading1"/>
                    <w:rPr>
                      <w:sz w:val="22"/>
                      <w:szCs w:val="22"/>
                    </w:rPr>
                  </w:pPr>
                  <w:r w:rsidRPr="00BF23F6">
                    <w:rPr>
                      <w:b/>
                      <w:bCs/>
                      <w:sz w:val="22"/>
                      <w:szCs w:val="22"/>
                      <w:u w:val="single"/>
                    </w:rPr>
                    <w:t>INTERNSHIP</w:t>
                  </w:r>
                  <w:r w:rsidRPr="00BF23F6">
                    <w:rPr>
                      <w:b/>
                      <w:bCs/>
                      <w:sz w:val="22"/>
                      <w:szCs w:val="22"/>
                    </w:rPr>
                    <w:t xml:space="preserve"> (</w:t>
                  </w:r>
                  <w:r w:rsidRPr="00A8107D">
                    <w:rPr>
                      <w:color w:val="FF0000"/>
                      <w:sz w:val="22"/>
                      <w:szCs w:val="22"/>
                    </w:rPr>
                    <w:t>If Available)</w:t>
                  </w:r>
                </w:p>
              </w:tc>
            </w:tr>
            <w:tr w:rsidR="00687866" w:rsidTr="007E3732">
              <w:tc>
                <w:tcPr>
                  <w:tcW w:w="7470" w:type="dxa"/>
                  <w:shd w:val="clear" w:color="auto" w:fill="auto"/>
                  <w:tcMar>
                    <w:bottom w:w="29" w:type="dxa"/>
                    <w:right w:w="144" w:type="dxa"/>
                  </w:tcMar>
                </w:tcPr>
                <w:p w:rsidR="00687866" w:rsidRPr="003D091B" w:rsidRDefault="00687866" w:rsidP="00687866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Full-Stack Web Development </w:t>
                  </w:r>
                  <w:r w:rsidR="008E6C7C">
                    <w:rPr>
                      <w:b/>
                      <w:bCs/>
                    </w:rPr>
                    <w:t>Using .Net &amp; Angular</w:t>
                  </w:r>
                </w:p>
                <w:p w:rsidR="00687866" w:rsidRDefault="008E6C7C" w:rsidP="00687866">
                  <w:pPr>
                    <w:rPr>
                      <w:rStyle w:val="Emphasis"/>
                    </w:rPr>
                  </w:pPr>
                  <w:r>
                    <w:rPr>
                      <w:rStyle w:val="Emphasis"/>
                    </w:rPr>
                    <w:t>Information Technology Institute - ITI</w:t>
                  </w:r>
                </w:p>
              </w:tc>
              <w:tc>
                <w:tcPr>
                  <w:tcW w:w="2070" w:type="dxa"/>
                </w:tcPr>
                <w:p w:rsidR="00687866" w:rsidRDefault="00687866" w:rsidP="00687866">
                  <w:pPr>
                    <w:ind w:left="180" w:hanging="15"/>
                  </w:pPr>
                  <w:r>
                    <w:t>Start Date – End Date</w:t>
                  </w:r>
                </w:p>
              </w:tc>
            </w:tr>
          </w:tbl>
          <w:p w:rsidR="00687866" w:rsidRDefault="00687866" w:rsidP="008E6C7C">
            <w:r>
              <w:t>D</w:t>
            </w:r>
            <w:r w:rsidR="008E6C7C">
              <w:t>escription</w:t>
            </w:r>
            <w:r>
              <w:t>:</w:t>
            </w:r>
          </w:p>
          <w:p w:rsidR="008E6C7C" w:rsidRDefault="008E6C7C" w:rsidP="008E6C7C">
            <w:pPr>
              <w:pStyle w:val="ListBullet"/>
              <w:numPr>
                <w:ilvl w:val="0"/>
                <w:numId w:val="0"/>
              </w:numPr>
              <w:ind w:left="504" w:hanging="360"/>
            </w:pPr>
            <w:r>
              <w:t>Brief description</w:t>
            </w:r>
          </w:p>
          <w:p w:rsidR="008E6C7C" w:rsidRDefault="008E6C7C" w:rsidP="008E6C7C">
            <w:r>
              <w:t>Graduation Project:</w:t>
            </w:r>
          </w:p>
          <w:p w:rsidR="008E6C7C" w:rsidRDefault="008E6C7C" w:rsidP="008E6C7C">
            <w:pPr>
              <w:pStyle w:val="ListBullet"/>
              <w:numPr>
                <w:ilvl w:val="0"/>
                <w:numId w:val="0"/>
              </w:numPr>
              <w:ind w:left="504" w:hanging="360"/>
            </w:pPr>
            <w:r>
              <w:t>Brief description</w:t>
            </w:r>
          </w:p>
          <w:p w:rsidR="00687866" w:rsidRDefault="008E6C7C" w:rsidP="008E6C7C">
            <w:r>
              <w:t>Grade: A</w:t>
            </w:r>
          </w:p>
          <w:p w:rsidR="008E6C7C" w:rsidRDefault="008E6C7C" w:rsidP="008E6C7C">
            <w:pPr>
              <w:pStyle w:val="ListParagraph"/>
            </w:pPr>
          </w:p>
          <w:tbl>
            <w:tblPr>
              <w:tblStyle w:val="TableGrid"/>
              <w:tblW w:w="95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29" w:type="dxa"/>
                <w:left w:w="0" w:type="dxa"/>
                <w:bottom w:w="29" w:type="dxa"/>
                <w:right w:w="0" w:type="dxa"/>
              </w:tblCellMar>
              <w:tblLook w:val="04A0" w:firstRow="1" w:lastRow="0" w:firstColumn="1" w:lastColumn="0" w:noHBand="0" w:noVBand="1"/>
              <w:tblDescription w:val="Resume content table"/>
            </w:tblPr>
            <w:tblGrid>
              <w:gridCol w:w="7470"/>
              <w:gridCol w:w="2070"/>
            </w:tblGrid>
            <w:tr w:rsidR="003D091B" w:rsidTr="003D091B">
              <w:trPr>
                <w:gridAfter w:val="1"/>
                <w:wAfter w:w="2070" w:type="dxa"/>
              </w:trPr>
              <w:tc>
                <w:tcPr>
                  <w:tcW w:w="7470" w:type="dxa"/>
                  <w:tcMar>
                    <w:bottom w:w="0" w:type="dxa"/>
                    <w:right w:w="144" w:type="dxa"/>
                  </w:tcMar>
                </w:tcPr>
                <w:p w:rsidR="003D091B" w:rsidRPr="00FD7183" w:rsidRDefault="009C1265" w:rsidP="00FD7183">
                  <w:pPr>
                    <w:pStyle w:val="Heading1"/>
                    <w:rPr>
                      <w:sz w:val="22"/>
                      <w:szCs w:val="22"/>
                    </w:rPr>
                  </w:pPr>
                  <w:sdt>
                    <w:sdtPr>
                      <w:rPr>
                        <w:sz w:val="22"/>
                        <w:szCs w:val="22"/>
                      </w:rPr>
                      <w:id w:val="-5209806"/>
                      <w:placeholder>
                        <w:docPart w:val="00249665A4B14E9EABDA9C26F3D158D8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3D091B" w:rsidRPr="00FD7183"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  <w:t>Experience</w:t>
                      </w:r>
                    </w:sdtContent>
                  </w:sdt>
                  <w:r w:rsidR="003D091B">
                    <w:rPr>
                      <w:sz w:val="22"/>
                      <w:szCs w:val="22"/>
                    </w:rPr>
                    <w:t xml:space="preserve">  </w:t>
                  </w:r>
                  <w:r w:rsidR="003D091B" w:rsidRPr="00A8107D">
                    <w:rPr>
                      <w:color w:val="FF0000"/>
                      <w:sz w:val="22"/>
                      <w:szCs w:val="22"/>
                    </w:rPr>
                    <w:t>(If Available)</w:t>
                  </w:r>
                </w:p>
              </w:tc>
            </w:tr>
            <w:tr w:rsidR="003D091B" w:rsidTr="003D091B">
              <w:tc>
                <w:tcPr>
                  <w:tcW w:w="7470" w:type="dxa"/>
                  <w:shd w:val="clear" w:color="auto" w:fill="auto"/>
                  <w:tcMar>
                    <w:bottom w:w="29" w:type="dxa"/>
                    <w:right w:w="144" w:type="dxa"/>
                  </w:tcMar>
                </w:tcPr>
                <w:p w:rsidR="003D091B" w:rsidRPr="003D091B" w:rsidRDefault="003D091B" w:rsidP="003D091B">
                  <w:pPr>
                    <w:rPr>
                      <w:b/>
                      <w:bCs/>
                    </w:rPr>
                  </w:pPr>
                  <w:r w:rsidRPr="003D091B">
                    <w:rPr>
                      <w:b/>
                      <w:bCs/>
                    </w:rPr>
                    <w:t>Senior .Net Developer</w:t>
                  </w:r>
                </w:p>
                <w:p w:rsidR="003D091B" w:rsidRDefault="003D091B" w:rsidP="003D091B">
                  <w:pPr>
                    <w:rPr>
                      <w:rStyle w:val="Emphasis"/>
                    </w:rPr>
                  </w:pPr>
                  <w:r>
                    <w:rPr>
                      <w:rStyle w:val="Emphasis"/>
                    </w:rPr>
                    <w:t>Company X</w:t>
                  </w:r>
                </w:p>
              </w:tc>
              <w:tc>
                <w:tcPr>
                  <w:tcW w:w="2070" w:type="dxa"/>
                </w:tcPr>
                <w:p w:rsidR="003D091B" w:rsidRDefault="003D091B" w:rsidP="003D091B">
                  <w:pPr>
                    <w:ind w:left="180" w:hanging="15"/>
                  </w:pPr>
                  <w:r>
                    <w:t>Start Date – End Date</w:t>
                  </w:r>
                </w:p>
              </w:tc>
            </w:tr>
          </w:tbl>
          <w:p w:rsidR="00A8107D" w:rsidRDefault="003D091B" w:rsidP="003D091B">
            <w:r>
              <w:t>Duties &amp; Responsibilities:</w:t>
            </w:r>
          </w:p>
          <w:p w:rsidR="003D091B" w:rsidRDefault="003D091B" w:rsidP="008E6C7C">
            <w:pPr>
              <w:pStyle w:val="ListParagraph"/>
              <w:numPr>
                <w:ilvl w:val="0"/>
                <w:numId w:val="16"/>
              </w:numPr>
            </w:pPr>
            <w:r>
              <w:t>A</w:t>
            </w:r>
          </w:p>
          <w:p w:rsidR="003D091B" w:rsidRDefault="003D091B" w:rsidP="00A64A29">
            <w:pPr>
              <w:pStyle w:val="ListParagraph"/>
              <w:numPr>
                <w:ilvl w:val="0"/>
                <w:numId w:val="16"/>
              </w:numPr>
            </w:pPr>
            <w:r>
              <w:t>B</w:t>
            </w:r>
          </w:p>
          <w:p w:rsidR="003D091B" w:rsidRDefault="003D091B" w:rsidP="003D091B">
            <w:pPr>
              <w:pStyle w:val="ListParagraph"/>
            </w:pPr>
            <w:r>
              <w:t xml:space="preserve"> </w:t>
            </w:r>
          </w:p>
          <w:tbl>
            <w:tblPr>
              <w:tblStyle w:val="TableGrid"/>
              <w:tblW w:w="95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29" w:type="dxa"/>
                <w:left w:w="0" w:type="dxa"/>
                <w:bottom w:w="29" w:type="dxa"/>
                <w:right w:w="0" w:type="dxa"/>
              </w:tblCellMar>
              <w:tblLook w:val="04A0" w:firstRow="1" w:lastRow="0" w:firstColumn="1" w:lastColumn="0" w:noHBand="0" w:noVBand="1"/>
              <w:tblDescription w:val="Resume content table"/>
            </w:tblPr>
            <w:tblGrid>
              <w:gridCol w:w="7470"/>
              <w:gridCol w:w="2070"/>
            </w:tblGrid>
            <w:tr w:rsidR="003D091B" w:rsidTr="007E3732">
              <w:tc>
                <w:tcPr>
                  <w:tcW w:w="7470" w:type="dxa"/>
                  <w:shd w:val="clear" w:color="auto" w:fill="auto"/>
                  <w:tcMar>
                    <w:bottom w:w="29" w:type="dxa"/>
                    <w:right w:w="144" w:type="dxa"/>
                  </w:tcMar>
                </w:tcPr>
                <w:p w:rsidR="003D091B" w:rsidRPr="003D091B" w:rsidRDefault="003D091B" w:rsidP="003D091B">
                  <w:pPr>
                    <w:rPr>
                      <w:b/>
                      <w:bCs/>
                    </w:rPr>
                  </w:pPr>
                  <w:r w:rsidRPr="003D091B">
                    <w:rPr>
                      <w:b/>
                      <w:bCs/>
                    </w:rPr>
                    <w:t>.Net Developer</w:t>
                  </w:r>
                </w:p>
                <w:p w:rsidR="003D091B" w:rsidRDefault="003D091B" w:rsidP="003D091B">
                  <w:pPr>
                    <w:rPr>
                      <w:rStyle w:val="Emphasis"/>
                    </w:rPr>
                  </w:pPr>
                  <w:r>
                    <w:rPr>
                      <w:rStyle w:val="Emphasis"/>
                    </w:rPr>
                    <w:t>Company Y</w:t>
                  </w:r>
                </w:p>
              </w:tc>
              <w:tc>
                <w:tcPr>
                  <w:tcW w:w="2070" w:type="dxa"/>
                </w:tcPr>
                <w:p w:rsidR="003D091B" w:rsidRDefault="003D091B" w:rsidP="003D091B">
                  <w:pPr>
                    <w:ind w:left="180" w:hanging="15"/>
                  </w:pPr>
                  <w:r>
                    <w:t>Start Date – End Date</w:t>
                  </w:r>
                </w:p>
              </w:tc>
            </w:tr>
          </w:tbl>
          <w:p w:rsidR="003D091B" w:rsidRDefault="003D091B" w:rsidP="003D091B">
            <w:r>
              <w:t>Duties &amp; Responsibilities:</w:t>
            </w:r>
          </w:p>
          <w:p w:rsidR="003D091B" w:rsidRDefault="003D091B" w:rsidP="008E6C7C">
            <w:pPr>
              <w:pStyle w:val="ListParagraph"/>
              <w:numPr>
                <w:ilvl w:val="0"/>
                <w:numId w:val="16"/>
              </w:numPr>
            </w:pPr>
            <w:r>
              <w:t>A</w:t>
            </w:r>
          </w:p>
          <w:p w:rsidR="00BF23F6" w:rsidRDefault="003D091B" w:rsidP="008E6C7C">
            <w:pPr>
              <w:pStyle w:val="ListParagraph"/>
              <w:numPr>
                <w:ilvl w:val="0"/>
                <w:numId w:val="16"/>
              </w:numPr>
            </w:pPr>
            <w:r>
              <w:t>B</w:t>
            </w:r>
          </w:p>
        </w:tc>
      </w:tr>
      <w:tr w:rsidR="00BF23F6" w:rsidTr="00BF23F6">
        <w:tc>
          <w:tcPr>
            <w:tcW w:w="9685" w:type="dxa"/>
            <w:gridSpan w:val="4"/>
            <w:tcMar>
              <w:bottom w:w="0" w:type="dxa"/>
              <w:right w:w="144" w:type="dxa"/>
            </w:tcMar>
            <w:vAlign w:val="bottom"/>
          </w:tcPr>
          <w:p w:rsidR="00BF23F6" w:rsidRPr="00FD7183" w:rsidRDefault="009C1265" w:rsidP="00BF23F6">
            <w:pPr>
              <w:pStyle w:val="Heading1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896543230"/>
                <w:placeholder>
                  <w:docPart w:val="AB329E24B0A64D098BE9CB8BBADB3BB5"/>
                </w:placeholder>
                <w:temporary/>
                <w:showingPlcHdr/>
                <w15:appearance w15:val="hidden"/>
              </w:sdtPr>
              <w:sdtEndPr/>
              <w:sdtContent>
                <w:r w:rsidR="00BF23F6" w:rsidRPr="00FD7183">
                  <w:rPr>
                    <w:b/>
                    <w:bCs/>
                    <w:sz w:val="22"/>
                    <w:szCs w:val="22"/>
                    <w:u w:val="single"/>
                  </w:rPr>
                  <w:t>Education</w:t>
                </w:r>
              </w:sdtContent>
            </w:sdt>
          </w:p>
        </w:tc>
        <w:tc>
          <w:tcPr>
            <w:tcW w:w="746" w:type="dxa"/>
          </w:tcPr>
          <w:p w:rsidR="00BF23F6" w:rsidRDefault="00BF23F6" w:rsidP="00BF23F6">
            <w:pPr>
              <w:pStyle w:val="Heading1"/>
            </w:pPr>
          </w:p>
        </w:tc>
      </w:tr>
      <w:tr w:rsidR="00BF23F6" w:rsidTr="00BF23F6">
        <w:tc>
          <w:tcPr>
            <w:tcW w:w="9685" w:type="dxa"/>
            <w:gridSpan w:val="4"/>
            <w:tcMar>
              <w:bottom w:w="0" w:type="dxa"/>
              <w:right w:w="144" w:type="dxa"/>
            </w:tcMar>
            <w:vAlign w:val="bottom"/>
          </w:tcPr>
          <w:tbl>
            <w:tblPr>
              <w:tblStyle w:val="TableGrid"/>
              <w:tblW w:w="95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29" w:type="dxa"/>
                <w:left w:w="0" w:type="dxa"/>
                <w:bottom w:w="29" w:type="dxa"/>
                <w:right w:w="0" w:type="dxa"/>
              </w:tblCellMar>
              <w:tblLook w:val="04A0" w:firstRow="1" w:lastRow="0" w:firstColumn="1" w:lastColumn="0" w:noHBand="0" w:noVBand="1"/>
              <w:tblDescription w:val="Resume content table"/>
            </w:tblPr>
            <w:tblGrid>
              <w:gridCol w:w="7470"/>
              <w:gridCol w:w="2070"/>
            </w:tblGrid>
            <w:tr w:rsidR="00BF23F6" w:rsidTr="007E3732">
              <w:tc>
                <w:tcPr>
                  <w:tcW w:w="7470" w:type="dxa"/>
                  <w:shd w:val="clear" w:color="auto" w:fill="auto"/>
                  <w:tcMar>
                    <w:bottom w:w="29" w:type="dxa"/>
                    <w:right w:w="144" w:type="dxa"/>
                  </w:tcMar>
                </w:tcPr>
                <w:p w:rsidR="00BF23F6" w:rsidRPr="003D091B" w:rsidRDefault="008E6C7C" w:rsidP="00BF23F6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Masters in Data Science </w:t>
                  </w:r>
                </w:p>
                <w:p w:rsidR="00BF23F6" w:rsidRDefault="008E6C7C" w:rsidP="00BF23F6">
                  <w:pPr>
                    <w:rPr>
                      <w:rStyle w:val="Emphasis"/>
                    </w:rPr>
                  </w:pPr>
                  <w:r>
                    <w:rPr>
                      <w:rStyle w:val="Emphasis"/>
                    </w:rPr>
                    <w:t>MIT</w:t>
                  </w:r>
                </w:p>
              </w:tc>
              <w:tc>
                <w:tcPr>
                  <w:tcW w:w="2070" w:type="dxa"/>
                </w:tcPr>
                <w:p w:rsidR="00BF23F6" w:rsidRDefault="00BF23F6" w:rsidP="00BF23F6">
                  <w:pPr>
                    <w:ind w:left="180" w:hanging="15"/>
                  </w:pPr>
                  <w:r>
                    <w:t>Start Date – End Date</w:t>
                  </w:r>
                </w:p>
              </w:tc>
            </w:tr>
          </w:tbl>
          <w:p w:rsidR="00A64A29" w:rsidRDefault="00A64A29" w:rsidP="00A64A29">
            <w:r>
              <w:t>Description:</w:t>
            </w:r>
          </w:p>
          <w:p w:rsidR="00BF23F6" w:rsidRDefault="00A64A29" w:rsidP="00A64A29">
            <w:pPr>
              <w:pStyle w:val="ListBullet"/>
              <w:numPr>
                <w:ilvl w:val="0"/>
                <w:numId w:val="0"/>
              </w:numPr>
              <w:ind w:left="504" w:hanging="360"/>
            </w:pPr>
            <w:r>
              <w:t>Brief description</w:t>
            </w:r>
          </w:p>
          <w:p w:rsidR="00A64A29" w:rsidRDefault="00A64A29" w:rsidP="00A64A29">
            <w:r>
              <w:t>Graduation Project:</w:t>
            </w:r>
          </w:p>
          <w:p w:rsidR="00A64A29" w:rsidRDefault="00A64A29" w:rsidP="00A64A29">
            <w:pPr>
              <w:pStyle w:val="ListBullet"/>
              <w:numPr>
                <w:ilvl w:val="0"/>
                <w:numId w:val="0"/>
              </w:numPr>
              <w:ind w:left="504" w:hanging="360"/>
            </w:pPr>
            <w:r>
              <w:t>Brief description</w:t>
            </w:r>
          </w:p>
          <w:p w:rsidR="00A64A29" w:rsidRDefault="00A64A29" w:rsidP="00A64A29">
            <w:r>
              <w:t>Grade: A</w:t>
            </w:r>
          </w:p>
          <w:p w:rsidR="00BF23F6" w:rsidRDefault="00BF23F6" w:rsidP="00BF23F6">
            <w:pPr>
              <w:pStyle w:val="Heading1"/>
              <w:rPr>
                <w:sz w:val="22"/>
                <w:szCs w:val="22"/>
              </w:rPr>
            </w:pPr>
          </w:p>
          <w:tbl>
            <w:tblPr>
              <w:tblStyle w:val="TableGrid"/>
              <w:tblW w:w="95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29" w:type="dxa"/>
                <w:left w:w="0" w:type="dxa"/>
                <w:bottom w:w="29" w:type="dxa"/>
                <w:right w:w="0" w:type="dxa"/>
              </w:tblCellMar>
              <w:tblLook w:val="04A0" w:firstRow="1" w:lastRow="0" w:firstColumn="1" w:lastColumn="0" w:noHBand="0" w:noVBand="1"/>
              <w:tblDescription w:val="Resume content table"/>
            </w:tblPr>
            <w:tblGrid>
              <w:gridCol w:w="7470"/>
              <w:gridCol w:w="2070"/>
            </w:tblGrid>
            <w:tr w:rsidR="00BF23F6" w:rsidTr="007E3732">
              <w:tc>
                <w:tcPr>
                  <w:tcW w:w="7470" w:type="dxa"/>
                  <w:shd w:val="clear" w:color="auto" w:fill="auto"/>
                  <w:tcMar>
                    <w:bottom w:w="29" w:type="dxa"/>
                    <w:right w:w="144" w:type="dxa"/>
                  </w:tcMar>
                </w:tcPr>
                <w:p w:rsidR="00BF23F6" w:rsidRPr="003D091B" w:rsidRDefault="008E6C7C" w:rsidP="00BF23F6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B.Sc. in Computer Science </w:t>
                  </w:r>
                </w:p>
                <w:p w:rsidR="00BF23F6" w:rsidRDefault="008E6C7C" w:rsidP="00BF23F6">
                  <w:pPr>
                    <w:rPr>
                      <w:rStyle w:val="Emphasis"/>
                    </w:rPr>
                  </w:pPr>
                  <w:r>
                    <w:rPr>
                      <w:rStyle w:val="Emphasis"/>
                    </w:rPr>
                    <w:t>South Valley University</w:t>
                  </w:r>
                </w:p>
              </w:tc>
              <w:tc>
                <w:tcPr>
                  <w:tcW w:w="2070" w:type="dxa"/>
                </w:tcPr>
                <w:p w:rsidR="00BF23F6" w:rsidRDefault="00BF23F6" w:rsidP="00BF23F6">
                  <w:pPr>
                    <w:ind w:left="180" w:hanging="15"/>
                  </w:pPr>
                  <w:r>
                    <w:t>Start Date – End Date</w:t>
                  </w:r>
                </w:p>
              </w:tc>
            </w:tr>
          </w:tbl>
          <w:p w:rsidR="00A64A29" w:rsidRDefault="00A64A29" w:rsidP="00A64A29">
            <w:r>
              <w:t>Description:</w:t>
            </w:r>
          </w:p>
          <w:p w:rsidR="00A64A29" w:rsidRDefault="00A64A29" w:rsidP="00A64A29">
            <w:pPr>
              <w:pStyle w:val="ListBullet"/>
              <w:numPr>
                <w:ilvl w:val="0"/>
                <w:numId w:val="0"/>
              </w:numPr>
              <w:ind w:left="504" w:hanging="360"/>
            </w:pPr>
            <w:r>
              <w:t>Brief description</w:t>
            </w:r>
          </w:p>
          <w:p w:rsidR="00A64A29" w:rsidRDefault="00A64A29" w:rsidP="00A64A29">
            <w:r>
              <w:t>Graduation Project:</w:t>
            </w:r>
          </w:p>
          <w:p w:rsidR="00A64A29" w:rsidRDefault="00A64A29" w:rsidP="00A64A29">
            <w:pPr>
              <w:pStyle w:val="ListBullet"/>
              <w:numPr>
                <w:ilvl w:val="0"/>
                <w:numId w:val="0"/>
              </w:numPr>
              <w:ind w:left="504" w:hanging="360"/>
            </w:pPr>
            <w:r>
              <w:t>Brief description</w:t>
            </w:r>
          </w:p>
          <w:p w:rsidR="00BF23F6" w:rsidRPr="00A64A29" w:rsidRDefault="00A64A29" w:rsidP="00A64A29">
            <w:r>
              <w:t>Grade: A</w:t>
            </w:r>
          </w:p>
        </w:tc>
        <w:tc>
          <w:tcPr>
            <w:tcW w:w="746" w:type="dxa"/>
          </w:tcPr>
          <w:p w:rsidR="00BF23F6" w:rsidRDefault="00BF23F6" w:rsidP="00BF23F6">
            <w:pPr>
              <w:pStyle w:val="Heading1"/>
            </w:pPr>
          </w:p>
        </w:tc>
      </w:tr>
      <w:tr w:rsidR="00F75D2E" w:rsidTr="00BF23F6">
        <w:tc>
          <w:tcPr>
            <w:tcW w:w="9685" w:type="dxa"/>
            <w:gridSpan w:val="4"/>
            <w:tcMar>
              <w:bottom w:w="0" w:type="dxa"/>
              <w:right w:w="144" w:type="dxa"/>
            </w:tcMar>
            <w:vAlign w:val="bottom"/>
          </w:tcPr>
          <w:p w:rsidR="00F75D2E" w:rsidRPr="00FD7183" w:rsidRDefault="009C1265">
            <w:pPr>
              <w:pStyle w:val="Heading1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57741879"/>
                <w:placeholder>
                  <w:docPart w:val="83348FEA7B0C400F8CD41B12D1E1F7C0"/>
                </w:placeholder>
                <w:temporary/>
                <w:showingPlcHdr/>
                <w15:appearance w15:val="hidden"/>
              </w:sdtPr>
              <w:sdtEndPr/>
              <w:sdtContent>
                <w:r w:rsidR="00A16D47" w:rsidRPr="00FD7183">
                  <w:rPr>
                    <w:b/>
                    <w:bCs/>
                    <w:sz w:val="22"/>
                    <w:szCs w:val="22"/>
                    <w:u w:val="single"/>
                  </w:rPr>
                  <w:t>Skills &amp; Abilities</w:t>
                </w:r>
              </w:sdtContent>
            </w:sdt>
          </w:p>
        </w:tc>
        <w:tc>
          <w:tcPr>
            <w:tcW w:w="746" w:type="dxa"/>
          </w:tcPr>
          <w:p w:rsidR="00F75D2E" w:rsidRDefault="00F75D2E">
            <w:pPr>
              <w:pStyle w:val="Heading1"/>
            </w:pPr>
          </w:p>
        </w:tc>
      </w:tr>
      <w:tr w:rsidR="00F75D2E" w:rsidTr="00BF23F6">
        <w:tc>
          <w:tcPr>
            <w:tcW w:w="9685" w:type="dxa"/>
            <w:gridSpan w:val="4"/>
            <w:tcMar>
              <w:top w:w="29" w:type="dxa"/>
              <w:bottom w:w="29" w:type="dxa"/>
              <w:right w:w="144" w:type="dxa"/>
            </w:tcMar>
          </w:tcPr>
          <w:p w:rsidR="008D2AE2" w:rsidRDefault="005119F2">
            <w:r w:rsidRPr="005119F2">
              <w:rPr>
                <w:highlight w:val="yellow"/>
              </w:rPr>
              <w:t>[Expert/Experienced/Professional/Knowledgeable/Intermediate/Basic]</w:t>
            </w:r>
          </w:p>
          <w:p w:rsidR="005119F2" w:rsidRDefault="005119F2"/>
          <w:p w:rsidR="00EC4B1E" w:rsidRDefault="00EC4B1E" w:rsidP="00EC4B1E">
            <w:r>
              <w:t>Knowledgeable in Web &amp; UI development including HTML, CSS, HTML5, CSS3 &amp; Responsive Web Design</w:t>
            </w:r>
          </w:p>
          <w:p w:rsidR="005119F2" w:rsidRDefault="00EC4B1E">
            <w:r>
              <w:t>Knowledgeable</w:t>
            </w:r>
            <w:r w:rsidR="005119F2">
              <w:t xml:space="preserve"> in Database Management Systems including MS SQL Server </w:t>
            </w:r>
          </w:p>
          <w:p w:rsidR="00EC4B1E" w:rsidRDefault="00EC4B1E" w:rsidP="00EC4B1E">
            <w:r>
              <w:t xml:space="preserve">Professional in Backend programming &amp; object-oriented concepts using C++ &amp; C# </w:t>
            </w:r>
          </w:p>
          <w:p w:rsidR="00EC4B1E" w:rsidRDefault="00EC4B1E" w:rsidP="00EC4B1E">
            <w:r>
              <w:t xml:space="preserve">Professional in ORM &amp; Data Modeling tools using Entity Framework  </w:t>
            </w:r>
          </w:p>
          <w:p w:rsidR="005119F2" w:rsidRDefault="00EC4B1E" w:rsidP="005119F2">
            <w:r>
              <w:t>Professional</w:t>
            </w:r>
            <w:r w:rsidR="005119F2">
              <w:t xml:space="preserve"> in </w:t>
            </w:r>
            <w:r>
              <w:t xml:space="preserve">Backend </w:t>
            </w:r>
            <w:r w:rsidR="005119F2">
              <w:t xml:space="preserve">Web </w:t>
            </w:r>
            <w:r>
              <w:t xml:space="preserve">Development Technologies including ASP MVC, MVC Core &amp; e API’s </w:t>
            </w:r>
          </w:p>
          <w:p w:rsidR="005119F2" w:rsidRDefault="00EC4B1E" w:rsidP="005119F2">
            <w:r>
              <w:t xml:space="preserve">Basic </w:t>
            </w:r>
            <w:r w:rsidR="005119F2">
              <w:t>Knowledge</w:t>
            </w:r>
            <w:r>
              <w:t xml:space="preserve"> </w:t>
            </w:r>
            <w:r w:rsidR="005119F2">
              <w:t xml:space="preserve">in </w:t>
            </w:r>
            <w:r>
              <w:t xml:space="preserve">Cloud Application development using MS Azure </w:t>
            </w:r>
            <w:r w:rsidR="005119F2">
              <w:t xml:space="preserve"> </w:t>
            </w:r>
          </w:p>
          <w:p w:rsidR="00F75D2E" w:rsidRDefault="005119F2" w:rsidP="00D7015D">
            <w:r>
              <w:t xml:space="preserve"> </w:t>
            </w:r>
          </w:p>
          <w:p w:rsidR="001828CD" w:rsidRPr="001828CD" w:rsidRDefault="001828CD" w:rsidP="001828CD">
            <w:r w:rsidRPr="001828CD">
              <w:t>Skilled at learning new [technologies / tools / concepts] on my own and communicating them to my teammates effectively.</w:t>
            </w:r>
          </w:p>
          <w:p w:rsidR="001828CD" w:rsidRPr="001828CD" w:rsidRDefault="001828CD" w:rsidP="001828CD">
            <w:r w:rsidRPr="001828CD">
              <w:t>Ability to [detect / identify……] [issues/bugs……] and troubleshoot their root cause, then come up with a [proper / optimum / suitable/ ….] solution while meeting tight deadline.</w:t>
            </w:r>
          </w:p>
          <w:p w:rsidR="001828CD" w:rsidRDefault="001828CD" w:rsidP="00D7015D"/>
        </w:tc>
        <w:tc>
          <w:tcPr>
            <w:tcW w:w="746" w:type="dxa"/>
          </w:tcPr>
          <w:p w:rsidR="00F75D2E" w:rsidRDefault="00F75D2E"/>
        </w:tc>
      </w:tr>
      <w:tr w:rsidR="00FD7183" w:rsidTr="00BF23F6">
        <w:trPr>
          <w:gridAfter w:val="3"/>
          <w:wAfter w:w="2131" w:type="dxa"/>
        </w:trPr>
        <w:tc>
          <w:tcPr>
            <w:tcW w:w="6957" w:type="dxa"/>
            <w:tcMar>
              <w:bottom w:w="0" w:type="dxa"/>
              <w:right w:w="144" w:type="dxa"/>
            </w:tcMar>
          </w:tcPr>
          <w:p w:rsidR="00A64A29" w:rsidRDefault="00A64A29" w:rsidP="007E3732">
            <w:pPr>
              <w:pStyle w:val="Heading1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Certifications</w:t>
            </w:r>
            <w:r w:rsidRPr="00A64A29">
              <w:rPr>
                <w:b/>
                <w:bCs/>
                <w:color w:val="FF0000"/>
                <w:sz w:val="22"/>
                <w:szCs w:val="22"/>
              </w:rPr>
              <w:t xml:space="preserve"> (</w:t>
            </w:r>
            <w:r>
              <w:rPr>
                <w:b/>
                <w:bCs/>
                <w:color w:val="FF0000"/>
                <w:sz w:val="22"/>
                <w:szCs w:val="22"/>
              </w:rPr>
              <w:t>If Valiable</w:t>
            </w:r>
            <w:r w:rsidRPr="00A64A29">
              <w:rPr>
                <w:b/>
                <w:bCs/>
                <w:color w:val="FF0000"/>
                <w:sz w:val="22"/>
                <w:szCs w:val="22"/>
              </w:rPr>
              <w:t>)</w:t>
            </w:r>
          </w:p>
          <w:tbl>
            <w:tblPr>
              <w:tblStyle w:val="TableGrid"/>
              <w:tblW w:w="95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29" w:type="dxa"/>
                <w:left w:w="0" w:type="dxa"/>
                <w:bottom w:w="29" w:type="dxa"/>
                <w:right w:w="0" w:type="dxa"/>
              </w:tblCellMar>
              <w:tblLook w:val="04A0" w:firstRow="1" w:lastRow="0" w:firstColumn="1" w:lastColumn="0" w:noHBand="0" w:noVBand="1"/>
              <w:tblDescription w:val="Resume content table"/>
            </w:tblPr>
            <w:tblGrid>
              <w:gridCol w:w="7470"/>
              <w:gridCol w:w="2070"/>
            </w:tblGrid>
            <w:tr w:rsidR="00B13CA3" w:rsidTr="00233C42">
              <w:tc>
                <w:tcPr>
                  <w:tcW w:w="7470" w:type="dxa"/>
                  <w:shd w:val="clear" w:color="auto" w:fill="auto"/>
                  <w:tcMar>
                    <w:bottom w:w="29" w:type="dxa"/>
                    <w:right w:w="144" w:type="dxa"/>
                  </w:tcMar>
                </w:tcPr>
                <w:p w:rsidR="00B13CA3" w:rsidRPr="00B13CA3" w:rsidRDefault="00B13CA3" w:rsidP="00B13CA3">
                  <w:pPr>
                    <w:rPr>
                      <w:rStyle w:val="Emphasis"/>
                      <w:b/>
                      <w:bCs/>
                      <w:i w:val="0"/>
                      <w:iCs w:val="0"/>
                    </w:rPr>
                  </w:pPr>
                  <w:r>
                    <w:rPr>
                      <w:b/>
                      <w:bCs/>
                    </w:rPr>
                    <w:t>Certificate Name</w:t>
                  </w:r>
                </w:p>
              </w:tc>
              <w:tc>
                <w:tcPr>
                  <w:tcW w:w="2070" w:type="dxa"/>
                </w:tcPr>
                <w:p w:rsidR="00B13CA3" w:rsidRDefault="00B13CA3" w:rsidP="00B13CA3">
                  <w:pPr>
                    <w:ind w:left="180" w:hanging="15"/>
                    <w:jc w:val="right"/>
                  </w:pPr>
                  <w:r>
                    <w:t xml:space="preserve"> </w:t>
                  </w:r>
                  <w:r>
                    <w:t>Date</w:t>
                  </w:r>
                </w:p>
              </w:tc>
            </w:tr>
          </w:tbl>
          <w:p w:rsidR="00B13CA3" w:rsidRDefault="00B13CA3" w:rsidP="00B13CA3">
            <w:r>
              <w:t>Description:</w:t>
            </w:r>
          </w:p>
          <w:p w:rsidR="00B13CA3" w:rsidRDefault="00B13CA3" w:rsidP="00B13CA3">
            <w:pPr>
              <w:pStyle w:val="ListBullet"/>
              <w:numPr>
                <w:ilvl w:val="0"/>
                <w:numId w:val="0"/>
              </w:numPr>
              <w:ind w:left="504" w:hanging="360"/>
            </w:pPr>
            <w:r>
              <w:t>Brief description</w:t>
            </w:r>
          </w:p>
          <w:p w:rsidR="00B13CA3" w:rsidRDefault="00B13CA3" w:rsidP="00B13CA3">
            <w:r>
              <w:t>Score</w:t>
            </w:r>
            <w:r>
              <w:t xml:space="preserve">: </w:t>
            </w:r>
            <w:r>
              <w:t>90</w:t>
            </w:r>
          </w:p>
          <w:p w:rsidR="00A64A29" w:rsidRDefault="00B13CA3" w:rsidP="00B13CA3">
            <w:pPr>
              <w:rPr>
                <w:b/>
                <w:bCs/>
                <w:sz w:val="22"/>
                <w:szCs w:val="22"/>
                <w:u w:val="single"/>
              </w:rPr>
            </w:pPr>
            <w:r>
              <w:t>Validation Link</w:t>
            </w:r>
          </w:p>
          <w:p w:rsidR="00A64A29" w:rsidRDefault="00A64A29" w:rsidP="00A64A29">
            <w:pPr>
              <w:pStyle w:val="Heading1"/>
              <w:rPr>
                <w:b/>
                <w:bCs/>
                <w:sz w:val="22"/>
                <w:szCs w:val="22"/>
                <w:u w:val="single"/>
              </w:rPr>
            </w:pPr>
          </w:p>
          <w:p w:rsidR="00A64A29" w:rsidRDefault="00A64A29" w:rsidP="00A64A29">
            <w:pPr>
              <w:pStyle w:val="Heading1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Awards &amp; Honors</w:t>
            </w:r>
            <w:r w:rsidRPr="00A64A29">
              <w:rPr>
                <w:b/>
                <w:bCs/>
                <w:color w:val="FF0000"/>
                <w:sz w:val="22"/>
                <w:szCs w:val="22"/>
              </w:rPr>
              <w:t xml:space="preserve"> (</w:t>
            </w:r>
            <w:r>
              <w:rPr>
                <w:b/>
                <w:bCs/>
                <w:color w:val="FF0000"/>
                <w:sz w:val="22"/>
                <w:szCs w:val="22"/>
              </w:rPr>
              <w:t>If Valiable</w:t>
            </w:r>
            <w:r w:rsidRPr="00A64A29">
              <w:rPr>
                <w:b/>
                <w:bCs/>
                <w:color w:val="FF0000"/>
                <w:sz w:val="22"/>
                <w:szCs w:val="22"/>
              </w:rPr>
              <w:t>)</w:t>
            </w:r>
          </w:p>
          <w:p w:rsidR="00A64A29" w:rsidRDefault="00A64A29" w:rsidP="007E3732">
            <w:pPr>
              <w:pStyle w:val="Heading1"/>
              <w:rPr>
                <w:b/>
                <w:bCs/>
                <w:sz w:val="22"/>
                <w:szCs w:val="22"/>
                <w:u w:val="single"/>
              </w:rPr>
            </w:pPr>
          </w:p>
          <w:p w:rsidR="00A64A29" w:rsidRDefault="00A64A29" w:rsidP="007E3732">
            <w:pPr>
              <w:pStyle w:val="Heading1"/>
              <w:rPr>
                <w:b/>
                <w:bCs/>
                <w:sz w:val="22"/>
                <w:szCs w:val="22"/>
                <w:u w:val="single"/>
              </w:rPr>
            </w:pPr>
          </w:p>
          <w:p w:rsidR="00FD7183" w:rsidRPr="00FD7183" w:rsidRDefault="00FD7183" w:rsidP="007E3732">
            <w:pPr>
              <w:pStyle w:val="Heading1"/>
              <w:rPr>
                <w:b/>
                <w:bCs/>
                <w:sz w:val="22"/>
                <w:szCs w:val="22"/>
                <w:u w:val="single"/>
              </w:rPr>
            </w:pPr>
            <w:r w:rsidRPr="00FD7183">
              <w:rPr>
                <w:b/>
                <w:bCs/>
                <w:sz w:val="22"/>
                <w:szCs w:val="22"/>
                <w:u w:val="single"/>
              </w:rPr>
              <w:t>Languages</w:t>
            </w:r>
          </w:p>
        </w:tc>
        <w:tc>
          <w:tcPr>
            <w:tcW w:w="1343" w:type="dxa"/>
          </w:tcPr>
          <w:p w:rsidR="00FD7183" w:rsidRDefault="00FD7183" w:rsidP="007E3732">
            <w:pPr>
              <w:pStyle w:val="Heading1"/>
            </w:pPr>
          </w:p>
        </w:tc>
      </w:tr>
      <w:tr w:rsidR="00FD7183" w:rsidTr="00BF23F6">
        <w:trPr>
          <w:gridAfter w:val="3"/>
          <w:wAfter w:w="2131" w:type="dxa"/>
        </w:trPr>
        <w:tc>
          <w:tcPr>
            <w:tcW w:w="6957" w:type="dxa"/>
            <w:shd w:val="clear" w:color="auto" w:fill="auto"/>
            <w:tcMar>
              <w:bottom w:w="29" w:type="dxa"/>
              <w:right w:w="144" w:type="dxa"/>
            </w:tcMar>
          </w:tcPr>
          <w:p w:rsidR="00A64A29" w:rsidRDefault="00A64A29" w:rsidP="007E3732">
            <w:r>
              <w:t xml:space="preserve">Arabic: Native </w:t>
            </w:r>
          </w:p>
          <w:p w:rsidR="00A64A29" w:rsidRDefault="00A64A29" w:rsidP="007E3732">
            <w:r>
              <w:t>English: [Fluent/Excellent/Very Good/Good/Intermediate/Basic]</w:t>
            </w:r>
            <w:r w:rsidR="002E0FA5">
              <w:t xml:space="preserve"> </w:t>
            </w:r>
            <w:bookmarkStart w:id="0" w:name="_GoBack"/>
            <w:bookmarkEnd w:id="0"/>
          </w:p>
          <w:p w:rsidR="00FD7183" w:rsidRDefault="00A64A29" w:rsidP="00A64A29">
            <w:r>
              <w:t>German: [Fluent/Excellent/Very Good/Good/Intermediate/Basic]</w:t>
            </w:r>
          </w:p>
          <w:p w:rsidR="00A64A29" w:rsidRPr="00A64A29" w:rsidRDefault="00A64A29" w:rsidP="00A64A29">
            <w:pPr>
              <w:rPr>
                <w:rStyle w:val="Emphasis"/>
                <w:i w:val="0"/>
                <w:iCs w:val="0"/>
              </w:rPr>
            </w:pPr>
          </w:p>
        </w:tc>
        <w:tc>
          <w:tcPr>
            <w:tcW w:w="1343" w:type="dxa"/>
          </w:tcPr>
          <w:p w:rsidR="00FD7183" w:rsidRDefault="00FD7183" w:rsidP="007E3732"/>
        </w:tc>
      </w:tr>
      <w:tr w:rsidR="00A64A29" w:rsidTr="00BF23F6">
        <w:tc>
          <w:tcPr>
            <w:tcW w:w="8894" w:type="dxa"/>
            <w:gridSpan w:val="3"/>
            <w:shd w:val="clear" w:color="auto" w:fill="auto"/>
            <w:tcMar>
              <w:right w:w="144" w:type="dxa"/>
            </w:tcMar>
          </w:tcPr>
          <w:p w:rsidR="00A64A29" w:rsidRDefault="00A64A29" w:rsidP="00A64A29">
            <w:pPr>
              <w:pStyle w:val="Heading1"/>
              <w:rPr>
                <w:b/>
                <w:bCs/>
                <w:sz w:val="22"/>
                <w:szCs w:val="22"/>
                <w:u w:val="single"/>
              </w:rPr>
            </w:pPr>
          </w:p>
          <w:p w:rsidR="00A64A29" w:rsidRPr="00FD7183" w:rsidRDefault="00A64A29" w:rsidP="00A64A29">
            <w:pPr>
              <w:pStyle w:val="Heading1"/>
              <w:rPr>
                <w:b/>
                <w:bCs/>
                <w:sz w:val="22"/>
                <w:szCs w:val="22"/>
                <w:u w:val="single"/>
              </w:rPr>
            </w:pPr>
            <w:r w:rsidRPr="00A64A29">
              <w:rPr>
                <w:b/>
                <w:bCs/>
                <w:sz w:val="22"/>
                <w:szCs w:val="22"/>
                <w:u w:val="single"/>
              </w:rPr>
              <w:t>Extracurricular Activities</w:t>
            </w:r>
          </w:p>
        </w:tc>
        <w:tc>
          <w:tcPr>
            <w:tcW w:w="1537" w:type="dxa"/>
            <w:gridSpan w:val="2"/>
          </w:tcPr>
          <w:p w:rsidR="00A64A29" w:rsidRDefault="00A64A29" w:rsidP="00A64A29">
            <w:pPr>
              <w:pStyle w:val="Heading1"/>
            </w:pPr>
          </w:p>
        </w:tc>
      </w:tr>
      <w:tr w:rsidR="00A64A29" w:rsidTr="00BF23F6">
        <w:tc>
          <w:tcPr>
            <w:tcW w:w="8894" w:type="dxa"/>
            <w:gridSpan w:val="3"/>
            <w:shd w:val="clear" w:color="auto" w:fill="auto"/>
            <w:tcMar>
              <w:right w:w="144" w:type="dxa"/>
            </w:tcMar>
          </w:tcPr>
          <w:p w:rsidR="00A64A29" w:rsidRDefault="00F02A69" w:rsidP="00A64A29">
            <w:pPr>
              <w:rPr>
                <w:rStyle w:val="Emphasis"/>
              </w:rPr>
            </w:pPr>
            <w:r>
              <w:rPr>
                <w:rStyle w:val="Emphasis"/>
                <w:i w:val="0"/>
                <w:iCs w:val="0"/>
              </w:rPr>
              <w:t>V</w:t>
            </w:r>
            <w:r>
              <w:rPr>
                <w:rStyle w:val="Emphasis"/>
              </w:rPr>
              <w:t>olunteer work</w:t>
            </w:r>
          </w:p>
          <w:p w:rsidR="00F02A69" w:rsidRPr="00A64A29" w:rsidRDefault="00F02A69" w:rsidP="00A64A29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</w:rPr>
              <w:t>Interests &amp; Hobbies</w:t>
            </w:r>
          </w:p>
        </w:tc>
        <w:tc>
          <w:tcPr>
            <w:tcW w:w="1537" w:type="dxa"/>
            <w:gridSpan w:val="2"/>
          </w:tcPr>
          <w:p w:rsidR="00A64A29" w:rsidRDefault="00A64A29" w:rsidP="00A64A29"/>
        </w:tc>
      </w:tr>
      <w:tr w:rsidR="00A64A29" w:rsidTr="00BF23F6">
        <w:tc>
          <w:tcPr>
            <w:tcW w:w="8894" w:type="dxa"/>
            <w:gridSpan w:val="3"/>
            <w:shd w:val="clear" w:color="auto" w:fill="auto"/>
            <w:tcMar>
              <w:right w:w="144" w:type="dxa"/>
            </w:tcMar>
          </w:tcPr>
          <w:p w:rsidR="00A64A29" w:rsidRDefault="00A64A29" w:rsidP="00A64A2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537" w:type="dxa"/>
            <w:gridSpan w:val="2"/>
          </w:tcPr>
          <w:p w:rsidR="00A64A29" w:rsidRDefault="00A64A29" w:rsidP="00A64A29"/>
        </w:tc>
      </w:tr>
    </w:tbl>
    <w:p w:rsidR="00F75D2E" w:rsidRDefault="00F75D2E"/>
    <w:sectPr w:rsidR="00F75D2E">
      <w:footerReference w:type="default" r:id="rId8"/>
      <w:pgSz w:w="12240" w:h="15840"/>
      <w:pgMar w:top="144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1265" w:rsidRDefault="009C1265">
      <w:r>
        <w:separator/>
      </w:r>
    </w:p>
  </w:endnote>
  <w:endnote w:type="continuationSeparator" w:id="0">
    <w:p w:rsidR="009C1265" w:rsidRDefault="009C1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02245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75D2E" w:rsidRDefault="00A16D4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384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1265" w:rsidRDefault="009C1265">
      <w:r>
        <w:separator/>
      </w:r>
    </w:p>
  </w:footnote>
  <w:footnote w:type="continuationSeparator" w:id="0">
    <w:p w:rsidR="009C1265" w:rsidRDefault="009C1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F"/>
    <w:multiLevelType w:val="singleLevel"/>
    <w:tmpl w:val="9C12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274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082027C2"/>
    <w:lvl w:ilvl="0">
      <w:start w:val="1"/>
      <w:numFmt w:val="decimal"/>
      <w:pStyle w:val="ListNumber"/>
      <w:lvlText w:val="%1."/>
      <w:lvlJc w:val="left"/>
      <w:pPr>
        <w:tabs>
          <w:tab w:val="num" w:pos="504"/>
        </w:tabs>
        <w:ind w:left="504" w:hanging="360"/>
      </w:pPr>
      <w:rPr>
        <w:rFonts w:hint="default"/>
        <w:color w:val="595959" w:themeColor="text1" w:themeTint="A6"/>
        <w:sz w:val="19"/>
      </w:rPr>
    </w:lvl>
  </w:abstractNum>
  <w:abstractNum w:abstractNumId="3" w15:restartNumberingAfterBreak="0">
    <w:nsid w:val="FFFFFF89"/>
    <w:multiLevelType w:val="singleLevel"/>
    <w:tmpl w:val="4ABA2C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D2DFB"/>
    <w:multiLevelType w:val="hybridMultilevel"/>
    <w:tmpl w:val="B20279D4"/>
    <w:lvl w:ilvl="0" w:tplc="998035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D4496"/>
    <w:multiLevelType w:val="hybridMultilevel"/>
    <w:tmpl w:val="CA50FC4A"/>
    <w:lvl w:ilvl="0" w:tplc="91AA9A9A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B307D"/>
    <w:multiLevelType w:val="hybridMultilevel"/>
    <w:tmpl w:val="E71234B0"/>
    <w:lvl w:ilvl="0" w:tplc="DD56B52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D3F8E"/>
    <w:multiLevelType w:val="hybridMultilevel"/>
    <w:tmpl w:val="C784AE7E"/>
    <w:lvl w:ilvl="0" w:tplc="A4D04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5"/>
  </w:num>
  <w:num w:numId="4">
    <w:abstractNumId w:val="4"/>
  </w:num>
  <w:num w:numId="5">
    <w:abstractNumId w:val="14"/>
  </w:num>
  <w:num w:numId="6">
    <w:abstractNumId w:val="11"/>
  </w:num>
  <w:num w:numId="7">
    <w:abstractNumId w:val="15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7"/>
  </w:num>
  <w:num w:numId="14">
    <w:abstractNumId w:val="8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83"/>
    <w:rsid w:val="001828CD"/>
    <w:rsid w:val="002E0FA5"/>
    <w:rsid w:val="00320560"/>
    <w:rsid w:val="003D091B"/>
    <w:rsid w:val="005119F2"/>
    <w:rsid w:val="005843F7"/>
    <w:rsid w:val="00683EE7"/>
    <w:rsid w:val="00687866"/>
    <w:rsid w:val="006C02D2"/>
    <w:rsid w:val="008D1659"/>
    <w:rsid w:val="008D2AE2"/>
    <w:rsid w:val="008E6C7C"/>
    <w:rsid w:val="009C1265"/>
    <w:rsid w:val="00A16D47"/>
    <w:rsid w:val="00A64A29"/>
    <w:rsid w:val="00A8107D"/>
    <w:rsid w:val="00AD4F91"/>
    <w:rsid w:val="00AE61C8"/>
    <w:rsid w:val="00B13CA3"/>
    <w:rsid w:val="00BF23F6"/>
    <w:rsid w:val="00D7015D"/>
    <w:rsid w:val="00DC384E"/>
    <w:rsid w:val="00E57337"/>
    <w:rsid w:val="00E95D55"/>
    <w:rsid w:val="00EC4B1E"/>
    <w:rsid w:val="00F02A69"/>
    <w:rsid w:val="00F06D44"/>
    <w:rsid w:val="00F34465"/>
    <w:rsid w:val="00F75D2E"/>
    <w:rsid w:val="00FA58A1"/>
    <w:rsid w:val="00FD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B6D550B"/>
  <w15:docId w15:val="{3028F4E0-A19C-4B68-B894-E8F1C85F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qFormat="1"/>
    <w:lsdException w:name="List Number" w:uiPriority="5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320560"/>
  </w:style>
  <w:style w:type="paragraph" w:styleId="Heading1">
    <w:name w:val="heading 1"/>
    <w:basedOn w:val="Normal"/>
    <w:link w:val="Heading1Char"/>
    <w:uiPriority w:val="3"/>
    <w:unhideWhenUsed/>
    <w:qFormat/>
    <w:pPr>
      <w:outlineLvl w:val="0"/>
    </w:pPr>
    <w:rPr>
      <w:rFonts w:asciiTheme="majorHAnsi" w:hAnsiTheme="majorHAnsi"/>
      <w:caps/>
      <w:color w:val="595959" w:themeColor="text1" w:themeTint="A6"/>
      <w:spacing w:val="10"/>
      <w:sz w:val="18"/>
    </w:rPr>
  </w:style>
  <w:style w:type="paragraph" w:styleId="Heading2">
    <w:name w:val="heading 2"/>
    <w:basedOn w:val="Normal"/>
    <w:next w:val="Normal"/>
    <w:link w:val="Heading2Char"/>
    <w:uiPriority w:val="3"/>
    <w:semiHidden/>
    <w:unhideWhenUsed/>
    <w:qFormat/>
    <w:pPr>
      <w:outlineLvl w:val="1"/>
    </w:pPr>
    <w:rPr>
      <w:rFonts w:asciiTheme="majorHAnsi" w:hAnsiTheme="majorHAnsi"/>
      <w:caps/>
      <w:color w:val="595959" w:themeColor="text1" w:themeTint="A6"/>
      <w:spacing w:val="10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1"/>
    <w:next w:val="Normal"/>
    <w:link w:val="Heading4Char"/>
    <w:uiPriority w:val="3"/>
    <w:semiHidden/>
    <w:unhideWhenUsed/>
    <w:qFormat/>
    <w:pPr>
      <w:outlineLvl w:val="3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hAnsiTheme="majorHAnsi"/>
      <w:caps/>
      <w:color w:val="595959" w:themeColor="text1" w:themeTint="A6"/>
      <w:spacing w:val="10"/>
      <w:sz w:val="18"/>
    </w:rPr>
  </w:style>
  <w:style w:type="character" w:styleId="Emphasis">
    <w:name w:val="Emphasis"/>
    <w:basedOn w:val="DefaultParagraphFont"/>
    <w:uiPriority w:val="4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3"/>
    <w:semiHidden/>
    <w:rPr>
      <w:rFonts w:asciiTheme="majorHAnsi" w:hAnsiTheme="majorHAnsi"/>
      <w:caps/>
      <w:color w:val="595959" w:themeColor="text1" w:themeTint="A6"/>
      <w:spacing w:val="10"/>
    </w:rPr>
  </w:style>
  <w:style w:type="character" w:customStyle="1" w:styleId="Heading3Char">
    <w:name w:val="Heading 3 Char"/>
    <w:basedOn w:val="DefaultParagraphFont"/>
    <w:link w:val="Heading3"/>
    <w:uiPriority w:val="3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3"/>
    <w:semiHidden/>
    <w:rPr>
      <w:rFonts w:asciiTheme="majorHAnsi" w:hAnsiTheme="majorHAnsi"/>
      <w:caps/>
      <w:spacing w:val="10"/>
      <w:sz w:val="18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5"/>
    <w:qFormat/>
    <w:pPr>
      <w:numPr>
        <w:numId w:val="15"/>
      </w:numPr>
      <w:spacing w:after="80"/>
    </w:pPr>
  </w:style>
  <w:style w:type="paragraph" w:styleId="ListNumber">
    <w:name w:val="List Number"/>
    <w:basedOn w:val="Normal"/>
    <w:uiPriority w:val="5"/>
    <w:qFormat/>
    <w:pPr>
      <w:numPr>
        <w:numId w:val="9"/>
      </w:numPr>
      <w:contextualSpacing/>
    </w:pPr>
  </w:style>
  <w:style w:type="paragraph" w:styleId="Title">
    <w:name w:val="Title"/>
    <w:basedOn w:val="Normal"/>
    <w:link w:val="TitleChar"/>
    <w:uiPriority w:val="1"/>
    <w:qFormat/>
    <w:pPr>
      <w:contextualSpacing/>
    </w:pPr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paragraph" w:styleId="ListParagraph">
    <w:name w:val="List Paragraph"/>
    <w:basedOn w:val="Normal"/>
    <w:uiPriority w:val="34"/>
    <w:unhideWhenUsed/>
    <w:qFormat/>
    <w:rsid w:val="003D091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573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733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73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73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7337"/>
    <w:rPr>
      <w:b/>
      <w:bCs/>
    </w:rPr>
  </w:style>
  <w:style w:type="character" w:customStyle="1" w:styleId="apple-style-span">
    <w:name w:val="apple-style-span"/>
    <w:basedOn w:val="DefaultParagraphFont"/>
    <w:rsid w:val="00182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70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sal\AppData\Roaming\Microsoft\Templates\Resume%20for%20recent%20college%20gradu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8D5EC8670CE4CC0970FB5E17F126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BA67E-91DA-4D94-AAFC-A38DE53958AF}"/>
      </w:docPartPr>
      <w:docPartBody>
        <w:p w:rsidR="00BC5779" w:rsidRDefault="00CD3D75">
          <w:pPr>
            <w:pStyle w:val="A8D5EC8670CE4CC0970FB5E17F12693A"/>
          </w:pPr>
          <w:r>
            <w:t>Your Name</w:t>
          </w:r>
        </w:p>
      </w:docPartBody>
    </w:docPart>
    <w:docPart>
      <w:docPartPr>
        <w:name w:val="98AC44D82E0B4B8CB6279AF2BD873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7B9BC-FC66-4623-B696-3A251061AF45}"/>
      </w:docPartPr>
      <w:docPartBody>
        <w:p w:rsidR="00BC5779" w:rsidRDefault="00CD3D75">
          <w:pPr>
            <w:pStyle w:val="98AC44D82E0B4B8CB6279AF2BD873DE0"/>
          </w:pPr>
          <w:r>
            <w:t>Objective</w:t>
          </w:r>
        </w:p>
      </w:docPartBody>
    </w:docPart>
    <w:docPart>
      <w:docPartPr>
        <w:name w:val="83348FEA7B0C400F8CD41B12D1E1F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6A5C6-1A3A-4B4E-8253-B597861E05BB}"/>
      </w:docPartPr>
      <w:docPartBody>
        <w:p w:rsidR="00BC5779" w:rsidRDefault="00CD3D75">
          <w:pPr>
            <w:pStyle w:val="83348FEA7B0C400F8CD41B12D1E1F7C0"/>
          </w:pPr>
          <w:r>
            <w:t>Skills &amp; Abilities</w:t>
          </w:r>
        </w:p>
      </w:docPartBody>
    </w:docPart>
    <w:docPart>
      <w:docPartPr>
        <w:name w:val="A64EC219B9254D99AA4DDE5F35C61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E6124-A29D-44EF-862F-7FD55D52D38D}"/>
      </w:docPartPr>
      <w:docPartBody>
        <w:p w:rsidR="00BC5779" w:rsidRDefault="00CA1DBC" w:rsidP="00CA1DBC">
          <w:pPr>
            <w:pStyle w:val="A64EC219B9254D99AA4DDE5F35C61587"/>
          </w:pPr>
          <w:r>
            <w:t>Phone Number</w:t>
          </w:r>
        </w:p>
      </w:docPartBody>
    </w:docPart>
    <w:docPart>
      <w:docPartPr>
        <w:name w:val="4599F50511254DC4A6DAC59E0F0F6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D2C8F-004D-4978-A3DE-97DCCFC25C33}"/>
      </w:docPartPr>
      <w:docPartBody>
        <w:p w:rsidR="00BC5779" w:rsidRDefault="00CA1DBC" w:rsidP="00CA1DBC">
          <w:pPr>
            <w:pStyle w:val="4599F50511254DC4A6DAC59E0F0F6EFB"/>
          </w:pPr>
          <w:r>
            <w:t>Email</w:t>
          </w:r>
        </w:p>
      </w:docPartBody>
    </w:docPart>
    <w:docPart>
      <w:docPartPr>
        <w:name w:val="00249665A4B14E9EABDA9C26F3D15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5FD51-1026-49BE-B3C0-E253325FC82D}"/>
      </w:docPartPr>
      <w:docPartBody>
        <w:p w:rsidR="00BC5779" w:rsidRDefault="00CA1DBC" w:rsidP="00CA1DBC">
          <w:pPr>
            <w:pStyle w:val="00249665A4B14E9EABDA9C26F3D158D8"/>
          </w:pPr>
          <w:r>
            <w:t>Experience</w:t>
          </w:r>
        </w:p>
      </w:docPartBody>
    </w:docPart>
    <w:docPart>
      <w:docPartPr>
        <w:name w:val="AB329E24B0A64D098BE9CB8BBADB3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BDAE9-EC7A-4CDC-B635-4A0EA5BAA65D}"/>
      </w:docPartPr>
      <w:docPartBody>
        <w:p w:rsidR="00BC5779" w:rsidRDefault="00CA1DBC" w:rsidP="00CA1DBC">
          <w:pPr>
            <w:pStyle w:val="AB329E24B0A64D098BE9CB8BBADB3BB5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DBC"/>
    <w:rsid w:val="00092D53"/>
    <w:rsid w:val="00BC5779"/>
    <w:rsid w:val="00CA1DBC"/>
    <w:rsid w:val="00CD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D5EC8670CE4CC0970FB5E17F12693A">
    <w:name w:val="A8D5EC8670CE4CC0970FB5E17F12693A"/>
  </w:style>
  <w:style w:type="paragraph" w:customStyle="1" w:styleId="300DD0B078F64C8C97C5B9DADF49439A">
    <w:name w:val="300DD0B078F64C8C97C5B9DADF49439A"/>
  </w:style>
  <w:style w:type="paragraph" w:customStyle="1" w:styleId="B0F1BE2562624E85AACA656060591DFD">
    <w:name w:val="B0F1BE2562624E85AACA656060591DFD"/>
  </w:style>
  <w:style w:type="paragraph" w:customStyle="1" w:styleId="D3365B7E499E425FBBA5658CDB70A87E">
    <w:name w:val="D3365B7E499E425FBBA5658CDB70A87E"/>
  </w:style>
  <w:style w:type="paragraph" w:customStyle="1" w:styleId="CB8E6CA83D1642EA9938A831D6A8BAEC">
    <w:name w:val="CB8E6CA83D1642EA9938A831D6A8BAEC"/>
  </w:style>
  <w:style w:type="paragraph" w:customStyle="1" w:styleId="98AC44D82E0B4B8CB6279AF2BD873DE0">
    <w:name w:val="98AC44D82E0B4B8CB6279AF2BD873DE0"/>
  </w:style>
  <w:style w:type="paragraph" w:customStyle="1" w:styleId="AD5445B3183B4CC78B6BB5B9908DBE5A">
    <w:name w:val="AD5445B3183B4CC78B6BB5B9908DBE5A"/>
  </w:style>
  <w:style w:type="paragraph" w:customStyle="1" w:styleId="4FC20189F6A64884B86F8CAE1C02DE01">
    <w:name w:val="4FC20189F6A64884B86F8CAE1C02DE01"/>
  </w:style>
  <w:style w:type="paragraph" w:customStyle="1" w:styleId="BE653E932712469F95178B77FA36759E">
    <w:name w:val="BE653E932712469F95178B77FA36759E"/>
  </w:style>
  <w:style w:type="character" w:styleId="Emphasis">
    <w:name w:val="Emphasis"/>
    <w:basedOn w:val="DefaultParagraphFont"/>
    <w:uiPriority w:val="4"/>
    <w:qFormat/>
    <w:rsid w:val="00CA1DBC"/>
    <w:rPr>
      <w:i/>
      <w:iCs/>
    </w:rPr>
  </w:style>
  <w:style w:type="paragraph" w:customStyle="1" w:styleId="D3F578C842F848ECA819E69C62DB2CEC">
    <w:name w:val="D3F578C842F848ECA819E69C62DB2CEC"/>
  </w:style>
  <w:style w:type="paragraph" w:customStyle="1" w:styleId="07FEE19BED234D4CB183CA3399FEB9F4">
    <w:name w:val="07FEE19BED234D4CB183CA3399FEB9F4"/>
  </w:style>
  <w:style w:type="paragraph" w:styleId="ListBullet">
    <w:name w:val="List Bullet"/>
    <w:basedOn w:val="Normal"/>
    <w:uiPriority w:val="5"/>
    <w:qFormat/>
    <w:rsid w:val="00CA1DBC"/>
    <w:pPr>
      <w:numPr>
        <w:numId w:val="1"/>
      </w:numPr>
      <w:spacing w:after="80" w:line="240" w:lineRule="auto"/>
    </w:pPr>
    <w:rPr>
      <w:sz w:val="20"/>
      <w:szCs w:val="20"/>
      <w:lang w:val="en-US" w:eastAsia="en-US"/>
    </w:rPr>
  </w:style>
  <w:style w:type="paragraph" w:customStyle="1" w:styleId="BDBC566D1F544409A1EB06949060EDFB">
    <w:name w:val="BDBC566D1F544409A1EB06949060EDFB"/>
  </w:style>
  <w:style w:type="paragraph" w:customStyle="1" w:styleId="83348FEA7B0C400F8CD41B12D1E1F7C0">
    <w:name w:val="83348FEA7B0C400F8CD41B12D1E1F7C0"/>
  </w:style>
  <w:style w:type="paragraph" w:customStyle="1" w:styleId="D072935ADA0740B097B9121C2287D2E2">
    <w:name w:val="D072935ADA0740B097B9121C2287D2E2"/>
  </w:style>
  <w:style w:type="paragraph" w:customStyle="1" w:styleId="D6A6FD06D48D4444894363E4480CC3D6">
    <w:name w:val="D6A6FD06D48D4444894363E4480CC3D6"/>
  </w:style>
  <w:style w:type="paragraph" w:customStyle="1" w:styleId="B0AAD02EFA84447E90C29C26D3396F5B">
    <w:name w:val="B0AAD02EFA84447E90C29C26D3396F5B"/>
  </w:style>
  <w:style w:type="paragraph" w:customStyle="1" w:styleId="C036DC5335564C618A90AE989C08CDC4">
    <w:name w:val="C036DC5335564C618A90AE989C08CDC4"/>
  </w:style>
  <w:style w:type="paragraph" w:customStyle="1" w:styleId="8F41015D00E547899A8DE43C4A5E62AF">
    <w:name w:val="8F41015D00E547899A8DE43C4A5E62AF"/>
  </w:style>
  <w:style w:type="paragraph" w:customStyle="1" w:styleId="9FF3D4A8ED9C447FBD16B1BD79248829">
    <w:name w:val="9FF3D4A8ED9C447FBD16B1BD79248829"/>
  </w:style>
  <w:style w:type="paragraph" w:customStyle="1" w:styleId="592CDCE7DF534917A9F4FA777094DEB6">
    <w:name w:val="592CDCE7DF534917A9F4FA777094DEB6"/>
  </w:style>
  <w:style w:type="paragraph" w:customStyle="1" w:styleId="16488D41202443069D1C08235477ADF0">
    <w:name w:val="16488D41202443069D1C08235477ADF0"/>
  </w:style>
  <w:style w:type="paragraph" w:customStyle="1" w:styleId="D8AB3A191F9B4635A8A130B107368D1C">
    <w:name w:val="D8AB3A191F9B4635A8A130B107368D1C"/>
  </w:style>
  <w:style w:type="paragraph" w:customStyle="1" w:styleId="D629693CA0E3406ABAFA46242619EC25">
    <w:name w:val="D629693CA0E3406ABAFA46242619EC25"/>
  </w:style>
  <w:style w:type="paragraph" w:customStyle="1" w:styleId="CCDA635616F04301A31F67E91EC91A89">
    <w:name w:val="CCDA635616F04301A31F67E91EC91A89"/>
  </w:style>
  <w:style w:type="paragraph" w:customStyle="1" w:styleId="7B44CC77421E4A7FA00E41699AD94399">
    <w:name w:val="7B44CC77421E4A7FA00E41699AD94399"/>
  </w:style>
  <w:style w:type="paragraph" w:customStyle="1" w:styleId="DF64C1B241F44DBE92170CA10D6D745D">
    <w:name w:val="DF64C1B241F44DBE92170CA10D6D745D"/>
  </w:style>
  <w:style w:type="paragraph" w:customStyle="1" w:styleId="452ED254ACA74D46B8E24D16A302044B">
    <w:name w:val="452ED254ACA74D46B8E24D16A302044B"/>
  </w:style>
  <w:style w:type="paragraph" w:customStyle="1" w:styleId="B4C8024DE48141269E8A3FBD1CC8C5F8">
    <w:name w:val="B4C8024DE48141269E8A3FBD1CC8C5F8"/>
  </w:style>
  <w:style w:type="paragraph" w:customStyle="1" w:styleId="7FD5ABAA490048AB83E986FA251BA810">
    <w:name w:val="7FD5ABAA490048AB83E986FA251BA810"/>
  </w:style>
  <w:style w:type="paragraph" w:customStyle="1" w:styleId="ED19C56931254B8EB111BFDC3D6FA633">
    <w:name w:val="ED19C56931254B8EB111BFDC3D6FA633"/>
  </w:style>
  <w:style w:type="paragraph" w:customStyle="1" w:styleId="952A87CA443248EF9E504263C9B769F1">
    <w:name w:val="952A87CA443248EF9E504263C9B769F1"/>
  </w:style>
  <w:style w:type="paragraph" w:customStyle="1" w:styleId="33EB9FD71FD946F2AF750C34DFE782F6">
    <w:name w:val="33EB9FD71FD946F2AF750C34DFE782F6"/>
    <w:rsid w:val="00CA1DBC"/>
  </w:style>
  <w:style w:type="paragraph" w:customStyle="1" w:styleId="9CCA45076A7C49AD839E42E8EE14D190">
    <w:name w:val="9CCA45076A7C49AD839E42E8EE14D190"/>
    <w:rsid w:val="00CA1DBC"/>
  </w:style>
  <w:style w:type="paragraph" w:customStyle="1" w:styleId="8C8B3A58944541B094884F1A8FB17F1E">
    <w:name w:val="8C8B3A58944541B094884F1A8FB17F1E"/>
    <w:rsid w:val="00CA1DBC"/>
  </w:style>
  <w:style w:type="paragraph" w:customStyle="1" w:styleId="05D8B8441F344041AED4D3A71B80DC0E">
    <w:name w:val="05D8B8441F344041AED4D3A71B80DC0E"/>
    <w:rsid w:val="00CA1DBC"/>
  </w:style>
  <w:style w:type="paragraph" w:customStyle="1" w:styleId="B02D7E7BA79440119E3E7D2FD6D5C194">
    <w:name w:val="B02D7E7BA79440119E3E7D2FD6D5C194"/>
    <w:rsid w:val="00CA1DBC"/>
  </w:style>
  <w:style w:type="paragraph" w:customStyle="1" w:styleId="5E08FEC7F0104F3CAFFEB076CACC23B8">
    <w:name w:val="5E08FEC7F0104F3CAFFEB076CACC23B8"/>
    <w:rsid w:val="00CA1DBC"/>
  </w:style>
  <w:style w:type="paragraph" w:customStyle="1" w:styleId="327EAB1E13744FA5AD9EC5868E661AC0">
    <w:name w:val="327EAB1E13744FA5AD9EC5868E661AC0"/>
    <w:rsid w:val="00CA1DBC"/>
  </w:style>
  <w:style w:type="paragraph" w:customStyle="1" w:styleId="C2674AA7CCF04425B4F49C9EF425BECE">
    <w:name w:val="C2674AA7CCF04425B4F49C9EF425BECE"/>
    <w:rsid w:val="00CA1DBC"/>
  </w:style>
  <w:style w:type="paragraph" w:customStyle="1" w:styleId="C3E7AB68DA2242E7A56820037D36D015">
    <w:name w:val="C3E7AB68DA2242E7A56820037D36D015"/>
    <w:rsid w:val="00CA1DBC"/>
  </w:style>
  <w:style w:type="paragraph" w:customStyle="1" w:styleId="633DBFE7E3014421B5D4BD5871DF8172">
    <w:name w:val="633DBFE7E3014421B5D4BD5871DF8172"/>
    <w:rsid w:val="00CA1DBC"/>
  </w:style>
  <w:style w:type="paragraph" w:customStyle="1" w:styleId="B30DF141EBCB4AF888F390D651E781C1">
    <w:name w:val="B30DF141EBCB4AF888F390D651E781C1"/>
    <w:rsid w:val="00CA1DBC"/>
  </w:style>
  <w:style w:type="paragraph" w:customStyle="1" w:styleId="35A07B7BF69F43CF9B96A7EA12EB0E08">
    <w:name w:val="35A07B7BF69F43CF9B96A7EA12EB0E08"/>
    <w:rsid w:val="00CA1DBC"/>
  </w:style>
  <w:style w:type="paragraph" w:customStyle="1" w:styleId="BA80D9B3B3F8406FA4ED268C2110711C">
    <w:name w:val="BA80D9B3B3F8406FA4ED268C2110711C"/>
    <w:rsid w:val="00CA1DBC"/>
  </w:style>
  <w:style w:type="paragraph" w:customStyle="1" w:styleId="6EC9FF01169B4AD7AC9EA6AE3F1D2394">
    <w:name w:val="6EC9FF01169B4AD7AC9EA6AE3F1D2394"/>
    <w:rsid w:val="00CA1DBC"/>
  </w:style>
  <w:style w:type="paragraph" w:customStyle="1" w:styleId="8846B21464D343D4B42DD961821447B4">
    <w:name w:val="8846B21464D343D4B42DD961821447B4"/>
    <w:rsid w:val="00CA1DBC"/>
  </w:style>
  <w:style w:type="paragraph" w:customStyle="1" w:styleId="7C4DF305EBF740D3BD1887F4EADF4192">
    <w:name w:val="7C4DF305EBF740D3BD1887F4EADF4192"/>
    <w:rsid w:val="00CA1DBC"/>
  </w:style>
  <w:style w:type="paragraph" w:customStyle="1" w:styleId="C096109FC4EE492A8A198C0E21DBA5B8">
    <w:name w:val="C096109FC4EE492A8A198C0E21DBA5B8"/>
    <w:rsid w:val="00CA1DBC"/>
  </w:style>
  <w:style w:type="paragraph" w:customStyle="1" w:styleId="7E8CF8403B544891AF03E792C2DEB9F3">
    <w:name w:val="7E8CF8403B544891AF03E792C2DEB9F3"/>
    <w:rsid w:val="00CA1DBC"/>
  </w:style>
  <w:style w:type="paragraph" w:customStyle="1" w:styleId="A64EC219B9254D99AA4DDE5F35C61587">
    <w:name w:val="A64EC219B9254D99AA4DDE5F35C61587"/>
    <w:rsid w:val="00CA1DBC"/>
  </w:style>
  <w:style w:type="paragraph" w:customStyle="1" w:styleId="4599F50511254DC4A6DAC59E0F0F6EFB">
    <w:name w:val="4599F50511254DC4A6DAC59E0F0F6EFB"/>
    <w:rsid w:val="00CA1DBC"/>
  </w:style>
  <w:style w:type="paragraph" w:customStyle="1" w:styleId="EA536E47445C4A5EA9517E5BE55BFAA4">
    <w:name w:val="EA536E47445C4A5EA9517E5BE55BFAA4"/>
    <w:rsid w:val="00CA1DBC"/>
  </w:style>
  <w:style w:type="paragraph" w:customStyle="1" w:styleId="C0EA90EC4B99488F800681B9CA9EE91C">
    <w:name w:val="C0EA90EC4B99488F800681B9CA9EE91C"/>
    <w:rsid w:val="00CA1DBC"/>
  </w:style>
  <w:style w:type="paragraph" w:customStyle="1" w:styleId="A800FB06FF1641B2BA8700A108D364A8">
    <w:name w:val="A800FB06FF1641B2BA8700A108D364A8"/>
    <w:rsid w:val="00CA1DBC"/>
  </w:style>
  <w:style w:type="paragraph" w:customStyle="1" w:styleId="2F1E8BD02DA24704968C7734BE3B7EFE">
    <w:name w:val="2F1E8BD02DA24704968C7734BE3B7EFE"/>
    <w:rsid w:val="00CA1DBC"/>
  </w:style>
  <w:style w:type="paragraph" w:customStyle="1" w:styleId="090C6CA6462742A9B2D44F8384987517">
    <w:name w:val="090C6CA6462742A9B2D44F8384987517"/>
    <w:rsid w:val="00CA1DBC"/>
  </w:style>
  <w:style w:type="paragraph" w:customStyle="1" w:styleId="3AA0815E98B74E0DAB2C543115C2BE6E">
    <w:name w:val="3AA0815E98B74E0DAB2C543115C2BE6E"/>
    <w:rsid w:val="00CA1DBC"/>
  </w:style>
  <w:style w:type="paragraph" w:customStyle="1" w:styleId="6232C6945EB340F4AAD92E3469F643CD">
    <w:name w:val="6232C6945EB340F4AAD92E3469F643CD"/>
    <w:rsid w:val="00CA1DBC"/>
  </w:style>
  <w:style w:type="paragraph" w:customStyle="1" w:styleId="47A48CA5F0764DBC9BDEBDCC292A44C3">
    <w:name w:val="47A48CA5F0764DBC9BDEBDCC292A44C3"/>
    <w:rsid w:val="00CA1DBC"/>
  </w:style>
  <w:style w:type="paragraph" w:customStyle="1" w:styleId="8F4E04EFCF0C4AA797726C66E72E1BFC">
    <w:name w:val="8F4E04EFCF0C4AA797726C66E72E1BFC"/>
    <w:rsid w:val="00CA1DBC"/>
  </w:style>
  <w:style w:type="paragraph" w:customStyle="1" w:styleId="CC9F77D6F3324936BBE343199706F785">
    <w:name w:val="CC9F77D6F3324936BBE343199706F785"/>
    <w:rsid w:val="00CA1DBC"/>
  </w:style>
  <w:style w:type="paragraph" w:customStyle="1" w:styleId="E0A1795EB5684E3EB90DFBEC28589E7D">
    <w:name w:val="E0A1795EB5684E3EB90DFBEC28589E7D"/>
    <w:rsid w:val="00CA1DBC"/>
  </w:style>
  <w:style w:type="paragraph" w:customStyle="1" w:styleId="00249665A4B14E9EABDA9C26F3D158D8">
    <w:name w:val="00249665A4B14E9EABDA9C26F3D158D8"/>
    <w:rsid w:val="00CA1DBC"/>
  </w:style>
  <w:style w:type="paragraph" w:customStyle="1" w:styleId="96755404141F4ED1979F73EC89B3056D">
    <w:name w:val="96755404141F4ED1979F73EC89B3056D"/>
    <w:rsid w:val="00CA1DBC"/>
  </w:style>
  <w:style w:type="paragraph" w:customStyle="1" w:styleId="C6B42E685BC54E70B9C190CA95A4DF68">
    <w:name w:val="C6B42E685BC54E70B9C190CA95A4DF68"/>
    <w:rsid w:val="00CA1DBC"/>
  </w:style>
  <w:style w:type="paragraph" w:customStyle="1" w:styleId="6F4C8A51AD6B474CA53D1F55BD5B2291">
    <w:name w:val="6F4C8A51AD6B474CA53D1F55BD5B2291"/>
    <w:rsid w:val="00CA1DBC"/>
  </w:style>
  <w:style w:type="paragraph" w:customStyle="1" w:styleId="AB329E24B0A64D098BE9CB8BBADB3BB5">
    <w:name w:val="AB329E24B0A64D098BE9CB8BBADB3BB5"/>
    <w:rsid w:val="00CA1DBC"/>
  </w:style>
  <w:style w:type="paragraph" w:customStyle="1" w:styleId="6FB3D2F35B6340D187FE61B21DE0A1EE">
    <w:name w:val="6FB3D2F35B6340D187FE61B21DE0A1EE"/>
    <w:rsid w:val="00CA1DBC"/>
  </w:style>
  <w:style w:type="paragraph" w:customStyle="1" w:styleId="529D032594E44240A77A1E0815E093CB">
    <w:name w:val="529D032594E44240A77A1E0815E093CB"/>
    <w:rsid w:val="00CA1DBC"/>
  </w:style>
  <w:style w:type="paragraph" w:customStyle="1" w:styleId="B0EF1E148E50427CAC59E91DFABB274D">
    <w:name w:val="B0EF1E148E50427CAC59E91DFABB274D"/>
    <w:rsid w:val="00CA1DBC"/>
  </w:style>
  <w:style w:type="paragraph" w:customStyle="1" w:styleId="751F640DE37B45768D690107D323FFC4">
    <w:name w:val="751F640DE37B45768D690107D323FFC4"/>
    <w:rsid w:val="00CA1DBC"/>
  </w:style>
  <w:style w:type="paragraph" w:customStyle="1" w:styleId="F5CC2E76815044769B858FCBB26A1B65">
    <w:name w:val="F5CC2E76815044769B858FCBB26A1B65"/>
    <w:rsid w:val="00CA1DBC"/>
  </w:style>
  <w:style w:type="paragraph" w:customStyle="1" w:styleId="4860C14107FF4417AE69E52EDF6419B3">
    <w:name w:val="4860C14107FF4417AE69E52EDF6419B3"/>
    <w:rsid w:val="00CA1DBC"/>
  </w:style>
  <w:style w:type="paragraph" w:customStyle="1" w:styleId="6783D10AF07F4AD1BDCC4DDAF953FEA9">
    <w:name w:val="6783D10AF07F4AD1BDCC4DDAF953FEA9"/>
    <w:rsid w:val="00CA1DBC"/>
  </w:style>
  <w:style w:type="paragraph" w:customStyle="1" w:styleId="38D1082FAF9D4BBA8972DECBC3DAA4C3">
    <w:name w:val="38D1082FAF9D4BBA8972DECBC3DAA4C3"/>
    <w:rsid w:val="00CA1DBC"/>
  </w:style>
  <w:style w:type="paragraph" w:customStyle="1" w:styleId="17B3A4347CCB427EBB652761B982731F">
    <w:name w:val="17B3A4347CCB427EBB652761B982731F"/>
    <w:rsid w:val="00CA1DBC"/>
  </w:style>
  <w:style w:type="paragraph" w:customStyle="1" w:styleId="B5E8B75A4D01478CBB5F5E675EDDD0B7">
    <w:name w:val="B5E8B75A4D01478CBB5F5E675EDDD0B7"/>
    <w:rsid w:val="00CA1DBC"/>
  </w:style>
  <w:style w:type="paragraph" w:customStyle="1" w:styleId="9A829B0B412348F298F0577165A7A0F4">
    <w:name w:val="9A829B0B412348F298F0577165A7A0F4"/>
    <w:rsid w:val="00CA1DBC"/>
  </w:style>
  <w:style w:type="paragraph" w:customStyle="1" w:styleId="18F930CBE32A4C4A8AAB63186D66BF30">
    <w:name w:val="18F930CBE32A4C4A8AAB63186D66BF30"/>
    <w:rsid w:val="00CA1DBC"/>
  </w:style>
  <w:style w:type="paragraph" w:customStyle="1" w:styleId="35566A0A82B14AE4AF41795E9B34515B">
    <w:name w:val="35566A0A82B14AE4AF41795E9B34515B"/>
    <w:rsid w:val="00CA1DBC"/>
  </w:style>
  <w:style w:type="paragraph" w:customStyle="1" w:styleId="DBC8748925804196BC0CF2CD8EC1DD3B">
    <w:name w:val="DBC8748925804196BC0CF2CD8EC1DD3B"/>
    <w:rsid w:val="00CA1DBC"/>
  </w:style>
  <w:style w:type="paragraph" w:customStyle="1" w:styleId="3A75171D09A8436592E7FF03204F5FB5">
    <w:name w:val="3A75171D09A8436592E7FF03204F5FB5"/>
    <w:rsid w:val="00CA1DBC"/>
  </w:style>
  <w:style w:type="paragraph" w:customStyle="1" w:styleId="E62AB61A61A44024983E84C5BF2CDED7">
    <w:name w:val="E62AB61A61A44024983E84C5BF2CDED7"/>
    <w:rsid w:val="00CA1DBC"/>
  </w:style>
  <w:style w:type="paragraph" w:customStyle="1" w:styleId="BDF50B61AE0B4544BE067A060EAF9793">
    <w:name w:val="BDF50B61AE0B4544BE067A060EAF9793"/>
    <w:rsid w:val="00CA1DBC"/>
  </w:style>
  <w:style w:type="paragraph" w:customStyle="1" w:styleId="DADDDA6193FD412694C7F2C943A2B041">
    <w:name w:val="DADDDA6193FD412694C7F2C943A2B041"/>
    <w:rsid w:val="00CA1DBC"/>
  </w:style>
  <w:style w:type="paragraph" w:customStyle="1" w:styleId="0A22E19130784CDD9494D8F344178CD0">
    <w:name w:val="0A22E19130784CDD9494D8F344178CD0"/>
    <w:rsid w:val="00CA1DBC"/>
  </w:style>
  <w:style w:type="paragraph" w:customStyle="1" w:styleId="89173F8CFB60430F938AAB9EF96D85BF">
    <w:name w:val="89173F8CFB60430F938AAB9EF96D85BF"/>
    <w:rsid w:val="00CA1DBC"/>
  </w:style>
  <w:style w:type="paragraph" w:customStyle="1" w:styleId="293FB6270224472D8F42D0BE36A20362">
    <w:name w:val="293FB6270224472D8F42D0BE36A20362"/>
    <w:rsid w:val="00CA1DBC"/>
  </w:style>
  <w:style w:type="paragraph" w:customStyle="1" w:styleId="07357F3F208F4D3A94F196D5D3D881A0">
    <w:name w:val="07357F3F208F4D3A94F196D5D3D881A0"/>
    <w:rsid w:val="00CA1DBC"/>
  </w:style>
  <w:style w:type="paragraph" w:customStyle="1" w:styleId="6734E1FC10534B3687EF2B394F07D2D4">
    <w:name w:val="6734E1FC10534B3687EF2B394F07D2D4"/>
    <w:rsid w:val="00CA1DBC"/>
  </w:style>
  <w:style w:type="paragraph" w:customStyle="1" w:styleId="BE3675ECB9624D2993760318EBB97907">
    <w:name w:val="BE3675ECB9624D2993760318EBB97907"/>
    <w:rsid w:val="00CA1DBC"/>
  </w:style>
  <w:style w:type="paragraph" w:customStyle="1" w:styleId="56D5C97841AA410EA83B69276D628627">
    <w:name w:val="56D5C97841AA410EA83B69276D628627"/>
    <w:rsid w:val="00CA1DBC"/>
  </w:style>
  <w:style w:type="paragraph" w:customStyle="1" w:styleId="B8203E83A0AE42BF9CA8E958C533484B">
    <w:name w:val="B8203E83A0AE42BF9CA8E958C533484B"/>
    <w:rsid w:val="00CA1DBC"/>
  </w:style>
  <w:style w:type="paragraph" w:customStyle="1" w:styleId="70390FD607A24837ABA81E0B2B22682E">
    <w:name w:val="70390FD607A24837ABA81E0B2B22682E"/>
    <w:rsid w:val="00CA1DBC"/>
  </w:style>
  <w:style w:type="paragraph" w:customStyle="1" w:styleId="E8DF880C7EEB4A5A88293B9CB4CCA818">
    <w:name w:val="E8DF880C7EEB4A5A88293B9CB4CCA818"/>
    <w:rsid w:val="00CA1DBC"/>
  </w:style>
  <w:style w:type="paragraph" w:customStyle="1" w:styleId="015AA474BE144A1E87948C6E65C46139">
    <w:name w:val="015AA474BE144A1E87948C6E65C46139"/>
    <w:rsid w:val="00CA1DBC"/>
  </w:style>
  <w:style w:type="paragraph" w:customStyle="1" w:styleId="2C3080BC6969467BA4B11B9373FDA73F">
    <w:name w:val="2C3080BC6969467BA4B11B9373FDA73F"/>
    <w:rsid w:val="00CA1DBC"/>
  </w:style>
  <w:style w:type="paragraph" w:customStyle="1" w:styleId="B4EBB6A372D946E2ABA96A0AC4C55450">
    <w:name w:val="B4EBB6A372D946E2ABA96A0AC4C55450"/>
    <w:rsid w:val="00CA1DBC"/>
  </w:style>
  <w:style w:type="paragraph" w:customStyle="1" w:styleId="7176F381AA884F7B9E250C02A831F4E7">
    <w:name w:val="7176F381AA884F7B9E250C02A831F4E7"/>
    <w:rsid w:val="00CA1DBC"/>
  </w:style>
  <w:style w:type="paragraph" w:customStyle="1" w:styleId="44B9728B26EE481E9DA137E5C318CA00">
    <w:name w:val="44B9728B26EE481E9DA137E5C318CA00"/>
    <w:rsid w:val="00CA1DBC"/>
  </w:style>
  <w:style w:type="paragraph" w:customStyle="1" w:styleId="A1A16F87C0B8437098E8E43C2129C264">
    <w:name w:val="A1A16F87C0B8437098E8E43C2129C264"/>
    <w:rsid w:val="00CA1DBC"/>
  </w:style>
  <w:style w:type="paragraph" w:customStyle="1" w:styleId="80F024205D794BBC982BC86D2A200A81">
    <w:name w:val="80F024205D794BBC982BC86D2A200A81"/>
    <w:rsid w:val="00CA1DBC"/>
  </w:style>
  <w:style w:type="paragraph" w:customStyle="1" w:styleId="C3032704564E4F9A8E0EDE2F607E2796">
    <w:name w:val="C3032704564E4F9A8E0EDE2F607E2796"/>
    <w:rsid w:val="00CA1DBC"/>
  </w:style>
  <w:style w:type="paragraph" w:customStyle="1" w:styleId="D47EB00BE3EC4ED6BC242D9FCD9F0849">
    <w:name w:val="D47EB00BE3EC4ED6BC242D9FCD9F0849"/>
    <w:rsid w:val="00CA1DBC"/>
  </w:style>
  <w:style w:type="paragraph" w:customStyle="1" w:styleId="BA7225EB51A343A3A942D55D60CA2319">
    <w:name w:val="BA7225EB51A343A3A942D55D60CA2319"/>
    <w:rsid w:val="00CA1DBC"/>
  </w:style>
  <w:style w:type="paragraph" w:customStyle="1" w:styleId="B76034E078904C1C84279842FC5A807D">
    <w:name w:val="B76034E078904C1C84279842FC5A807D"/>
    <w:rsid w:val="00CA1DBC"/>
  </w:style>
  <w:style w:type="paragraph" w:customStyle="1" w:styleId="D4DA0CD6B7CB43429B7D14E26ACB85F5">
    <w:name w:val="D4DA0CD6B7CB43429B7D14E26ACB85F5"/>
    <w:rsid w:val="00CA1DBC"/>
  </w:style>
  <w:style w:type="paragraph" w:customStyle="1" w:styleId="7B84301EF95F4D84AC267339F20E25BF">
    <w:name w:val="7B84301EF95F4D84AC267339F20E25BF"/>
    <w:rsid w:val="00CA1DBC"/>
  </w:style>
  <w:style w:type="paragraph" w:customStyle="1" w:styleId="328F0834B5BA4F60B3E9CF2CDA4F724C">
    <w:name w:val="328F0834B5BA4F60B3E9CF2CDA4F724C"/>
    <w:rsid w:val="00CA1DBC"/>
  </w:style>
  <w:style w:type="paragraph" w:customStyle="1" w:styleId="73A324DA8E2647FF876B7A9F84D03588">
    <w:name w:val="73A324DA8E2647FF876B7A9F84D03588"/>
    <w:rsid w:val="00CA1DBC"/>
  </w:style>
  <w:style w:type="paragraph" w:customStyle="1" w:styleId="9C043B9A17AE4EC29AB8A6ED07F63BE9">
    <w:name w:val="9C043B9A17AE4EC29AB8A6ED07F63BE9"/>
    <w:rsid w:val="00CA1DBC"/>
  </w:style>
  <w:style w:type="paragraph" w:customStyle="1" w:styleId="B89DFA28607F47069D17FED83C8916D6">
    <w:name w:val="B89DFA28607F47069D17FED83C8916D6"/>
    <w:rsid w:val="00CA1DBC"/>
  </w:style>
  <w:style w:type="paragraph" w:customStyle="1" w:styleId="CB37CF812E79474FA9FADB59A64ACB36">
    <w:name w:val="CB37CF812E79474FA9FADB59A64ACB36"/>
    <w:rsid w:val="00CA1DBC"/>
  </w:style>
  <w:style w:type="paragraph" w:customStyle="1" w:styleId="68C654B8B2A544BC9F41CD3EC77A19CF">
    <w:name w:val="68C654B8B2A544BC9F41CD3EC77A19CF"/>
    <w:rsid w:val="00CA1DBC"/>
  </w:style>
  <w:style w:type="paragraph" w:customStyle="1" w:styleId="1273869AE03C4B5F8081D3925E020060">
    <w:name w:val="1273869AE03C4B5F8081D3925E020060"/>
    <w:rsid w:val="00CA1DBC"/>
  </w:style>
  <w:style w:type="paragraph" w:customStyle="1" w:styleId="2324490119614CB68411C8F53FBBAFFD">
    <w:name w:val="2324490119614CB68411C8F53FBBAFFD"/>
    <w:rsid w:val="00CA1DBC"/>
  </w:style>
  <w:style w:type="paragraph" w:customStyle="1" w:styleId="EEB6529A20B3471E9C2824E8347DFABF">
    <w:name w:val="EEB6529A20B3471E9C2824E8347DFABF"/>
    <w:rsid w:val="00CA1DBC"/>
  </w:style>
  <w:style w:type="paragraph" w:customStyle="1" w:styleId="BE0E409A2066407DA0FAC9A5E876F8F4">
    <w:name w:val="BE0E409A2066407DA0FAC9A5E876F8F4"/>
    <w:rsid w:val="00CA1DBC"/>
  </w:style>
  <w:style w:type="paragraph" w:customStyle="1" w:styleId="E450ECC65F9B4FE292B01A0E09FCE311">
    <w:name w:val="E450ECC65F9B4FE292B01A0E09FCE311"/>
    <w:rsid w:val="00CA1DBC"/>
  </w:style>
  <w:style w:type="paragraph" w:customStyle="1" w:styleId="45F2DA5E1619402199B77899B6E2606E">
    <w:name w:val="45F2DA5E1619402199B77899B6E2606E"/>
    <w:rsid w:val="00CA1DBC"/>
  </w:style>
  <w:style w:type="paragraph" w:customStyle="1" w:styleId="0A0896434A3845B78502D1BF4F26A845">
    <w:name w:val="0A0896434A3845B78502D1BF4F26A845"/>
    <w:rsid w:val="00CA1DBC"/>
  </w:style>
  <w:style w:type="paragraph" w:customStyle="1" w:styleId="2381AB0EC91B4CAEBD86EFBC40BC24A9">
    <w:name w:val="2381AB0EC91B4CAEBD86EFBC40BC24A9"/>
    <w:rsid w:val="00CA1DBC"/>
  </w:style>
  <w:style w:type="paragraph" w:customStyle="1" w:styleId="6ECE6E25765E4E5FAAF1D3F8F14839CC">
    <w:name w:val="6ECE6E25765E4E5FAAF1D3F8F14839CC"/>
    <w:rsid w:val="00CA1DBC"/>
  </w:style>
  <w:style w:type="paragraph" w:customStyle="1" w:styleId="65B8487C86F34607963F940EED120CAB">
    <w:name w:val="65B8487C86F34607963F940EED120CAB"/>
    <w:rsid w:val="00CA1DBC"/>
  </w:style>
  <w:style w:type="paragraph" w:customStyle="1" w:styleId="E1BE362F88BF45CAB1B41A3FF6AAB7FA">
    <w:name w:val="E1BE362F88BF45CAB1B41A3FF6AAB7FA"/>
    <w:rsid w:val="00CA1DBC"/>
  </w:style>
  <w:style w:type="paragraph" w:customStyle="1" w:styleId="08AE65D589034FCB822BEAA5555E8D02">
    <w:name w:val="08AE65D589034FCB822BEAA5555E8D02"/>
    <w:rsid w:val="00CA1DBC"/>
  </w:style>
  <w:style w:type="paragraph" w:customStyle="1" w:styleId="A1CE2698EA60495AAB1D1DEB7CE25A86">
    <w:name w:val="A1CE2698EA60495AAB1D1DEB7CE25A86"/>
    <w:rsid w:val="00CA1DBC"/>
  </w:style>
  <w:style w:type="paragraph" w:customStyle="1" w:styleId="BC9BF6442BB04AA38252F9852CE21EB2">
    <w:name w:val="BC9BF6442BB04AA38252F9852CE21EB2"/>
    <w:rsid w:val="00CA1DBC"/>
  </w:style>
  <w:style w:type="paragraph" w:customStyle="1" w:styleId="0CD44466AF874A7398F1408BF3B160A8">
    <w:name w:val="0CD44466AF874A7398F1408BF3B160A8"/>
    <w:rsid w:val="00CA1DBC"/>
  </w:style>
  <w:style w:type="paragraph" w:customStyle="1" w:styleId="6D358AE0C6254A538EED26F1B1918B00">
    <w:name w:val="6D358AE0C6254A538EED26F1B1918B00"/>
    <w:rsid w:val="00CA1DBC"/>
  </w:style>
  <w:style w:type="paragraph" w:customStyle="1" w:styleId="25AC2D07D06C466790EBE8DD66AC08AB">
    <w:name w:val="25AC2D07D06C466790EBE8DD66AC08AB"/>
    <w:rsid w:val="00CA1DBC"/>
  </w:style>
  <w:style w:type="paragraph" w:customStyle="1" w:styleId="D9EE3FDD51B24F78A44CCBD47494D9F9">
    <w:name w:val="D9EE3FDD51B24F78A44CCBD47494D9F9"/>
    <w:rsid w:val="00CA1DBC"/>
  </w:style>
  <w:style w:type="paragraph" w:customStyle="1" w:styleId="B45A771F4F2342E1843E7DF6A9A88A0B">
    <w:name w:val="B45A771F4F2342E1843E7DF6A9A88A0B"/>
    <w:rsid w:val="00CA1DBC"/>
  </w:style>
  <w:style w:type="paragraph" w:customStyle="1" w:styleId="DF01D05BFD8A4706883FBD28420B1B2B">
    <w:name w:val="DF01D05BFD8A4706883FBD28420B1B2B"/>
    <w:rsid w:val="00CA1DBC"/>
  </w:style>
  <w:style w:type="paragraph" w:customStyle="1" w:styleId="B832CC5F346440D081566F6CAD2B2275">
    <w:name w:val="B832CC5F346440D081566F6CAD2B2275"/>
    <w:rsid w:val="00CA1DBC"/>
  </w:style>
  <w:style w:type="paragraph" w:customStyle="1" w:styleId="971181AB7D834F86B744513FFB99F1D5">
    <w:name w:val="971181AB7D834F86B744513FFB99F1D5"/>
    <w:rsid w:val="00CA1DBC"/>
  </w:style>
  <w:style w:type="paragraph" w:customStyle="1" w:styleId="B4F9D3DDBB1E438FBFB4B0C8D6F366FF">
    <w:name w:val="B4F9D3DDBB1E438FBFB4B0C8D6F366FF"/>
    <w:rsid w:val="00CA1DBC"/>
  </w:style>
  <w:style w:type="paragraph" w:customStyle="1" w:styleId="AA64FB48251A46F980DC7E40D6174936">
    <w:name w:val="AA64FB48251A46F980DC7E40D6174936"/>
    <w:rsid w:val="00CA1DBC"/>
  </w:style>
  <w:style w:type="paragraph" w:customStyle="1" w:styleId="6869FB71E9BD483FA5340785996EEA24">
    <w:name w:val="6869FB71E9BD483FA5340785996EEA24"/>
    <w:rsid w:val="00CA1DBC"/>
  </w:style>
  <w:style w:type="paragraph" w:customStyle="1" w:styleId="AD24414FB6D34E6CA7D1E542275A9050">
    <w:name w:val="AD24414FB6D34E6CA7D1E542275A9050"/>
    <w:rsid w:val="00CA1DBC"/>
  </w:style>
  <w:style w:type="paragraph" w:customStyle="1" w:styleId="C01DA834CC564B07BC854FA4E88C5D85">
    <w:name w:val="C01DA834CC564B07BC854FA4E88C5D85"/>
    <w:rsid w:val="00CA1DBC"/>
  </w:style>
  <w:style w:type="paragraph" w:customStyle="1" w:styleId="B39C6762669549DF8EB1BC450FD7BAA7">
    <w:name w:val="B39C6762669549DF8EB1BC450FD7BAA7"/>
    <w:rsid w:val="00CA1DBC"/>
  </w:style>
  <w:style w:type="paragraph" w:customStyle="1" w:styleId="4A42675EDAA743ACB170DC27167EC9B8">
    <w:name w:val="4A42675EDAA743ACB170DC27167EC9B8"/>
    <w:rsid w:val="00CA1DBC"/>
  </w:style>
  <w:style w:type="paragraph" w:customStyle="1" w:styleId="1D2DEAE22FC445A6ADE32DBD1DDAE1FA">
    <w:name w:val="1D2DEAE22FC445A6ADE32DBD1DDAE1FA"/>
    <w:rsid w:val="00CA1DBC"/>
  </w:style>
  <w:style w:type="paragraph" w:customStyle="1" w:styleId="77EF821AD1F6474589C1FDFF8F7FEE75">
    <w:name w:val="77EF821AD1F6474589C1FDFF8F7FEE75"/>
    <w:rsid w:val="00CA1DBC"/>
  </w:style>
  <w:style w:type="paragraph" w:customStyle="1" w:styleId="F566FB77C098499999694A2D85E4EA8A">
    <w:name w:val="F566FB77C098499999694A2D85E4EA8A"/>
    <w:rsid w:val="00CA1DBC"/>
  </w:style>
  <w:style w:type="paragraph" w:customStyle="1" w:styleId="A1890FB5C0E74E0C9CBE619218AE799A">
    <w:name w:val="A1890FB5C0E74E0C9CBE619218AE799A"/>
    <w:rsid w:val="00CA1DBC"/>
  </w:style>
  <w:style w:type="paragraph" w:customStyle="1" w:styleId="1D64A75B962C47378A1A9AC536416BE0">
    <w:name w:val="1D64A75B962C47378A1A9AC536416BE0"/>
    <w:rsid w:val="00CA1DBC"/>
  </w:style>
  <w:style w:type="paragraph" w:customStyle="1" w:styleId="16703D2AFC0E4AF98931A6970533461D">
    <w:name w:val="16703D2AFC0E4AF98931A6970533461D"/>
    <w:rsid w:val="00CA1DBC"/>
  </w:style>
  <w:style w:type="paragraph" w:customStyle="1" w:styleId="AE41C899295C417A96C1BE929F3F4D32">
    <w:name w:val="AE41C899295C417A96C1BE929F3F4D32"/>
    <w:rsid w:val="00CA1DBC"/>
  </w:style>
  <w:style w:type="paragraph" w:customStyle="1" w:styleId="F94143BBC598402CB38A2039259219BB">
    <w:name w:val="F94143BBC598402CB38A2039259219BB"/>
    <w:rsid w:val="00CA1DBC"/>
  </w:style>
  <w:style w:type="paragraph" w:customStyle="1" w:styleId="3D40E05C4CB44302A2B4773B838626AE">
    <w:name w:val="3D40E05C4CB44302A2B4773B838626AE"/>
    <w:rsid w:val="00CA1DBC"/>
  </w:style>
  <w:style w:type="paragraph" w:customStyle="1" w:styleId="D0CD423EC49B4D4C915BDF0D1602192F">
    <w:name w:val="D0CD423EC49B4D4C915BDF0D1602192F"/>
    <w:rsid w:val="00CA1DBC"/>
  </w:style>
  <w:style w:type="paragraph" w:customStyle="1" w:styleId="3C101D6525FF47C183D0A835A88A7373">
    <w:name w:val="3C101D6525FF47C183D0A835A88A7373"/>
    <w:rsid w:val="00CA1D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25ECD101-5781-43A6-B9CD-31EFBFF0C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recent college graduate.dotx</Template>
  <TotalTime>7904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Salah</dc:creator>
  <cp:keywords/>
  <dc:description/>
  <cp:lastModifiedBy>Ahmed Salah Mostafa Ali Mostafa</cp:lastModifiedBy>
  <cp:revision>15</cp:revision>
  <dcterms:created xsi:type="dcterms:W3CDTF">2025-08-29T22:20:00Z</dcterms:created>
  <dcterms:modified xsi:type="dcterms:W3CDTF">2025-11-10T18:27:00Z</dcterms:modified>
  <cp:version/>
</cp:coreProperties>
</file>